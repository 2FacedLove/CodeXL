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78B" w:rsidRDefault="0098678B" w:rsidP="0098678B">
      <w:pPr>
        <w:pStyle w:val="Heading2"/>
      </w:pPr>
      <w:bookmarkStart w:id="0" w:name="OLE_LINK71"/>
      <w:r>
        <w:t>Static Analyzer</w:t>
      </w:r>
    </w:p>
    <w:p w:rsidR="0098678B" w:rsidRDefault="0098678B" w:rsidP="0098678B">
      <w:bookmarkStart w:id="1" w:name="OLE_LINK2"/>
      <w:r>
        <w:t xml:space="preserve">In Analyze mode, you can </w:t>
      </w:r>
      <w:bookmarkStart w:id="2" w:name="OLE_LINK3"/>
      <w:r>
        <w:t xml:space="preserve">compile shaders and kernels </w:t>
      </w:r>
      <w:r w:rsidRPr="00DF340A">
        <w:t>for a variety of AMD GPUs and APUs, independent from the GPU/APU that is physically installed on your system, and generate AMD ISA, intermediate language and performance statistics for each target platform.</w:t>
      </w:r>
      <w:r>
        <w:t xml:space="preserve"> CodeXL Analyzer supports the following inputs: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OpenCL kernels</w:t>
      </w:r>
    </w:p>
    <w:p w:rsidR="0098678B" w:rsidRPr="00DF340A"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DirectX</w:t>
      </w:r>
      <w:r>
        <w:rPr>
          <w:rFonts w:asciiTheme="minorHAnsi" w:hAnsiTheme="minorHAnsi"/>
          <w:sz w:val="22"/>
        </w:rPr>
        <w:t xml:space="preserve"> shaders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 xml:space="preserve">OpenGL and Vulkan </w:t>
      </w:r>
      <w:r>
        <w:rPr>
          <w:rFonts w:asciiTheme="minorHAnsi" w:hAnsiTheme="minorHAnsi"/>
          <w:sz w:val="22"/>
        </w:rPr>
        <w:t>programs</w:t>
      </w:r>
    </w:p>
    <w:p w:rsidR="0098678B" w:rsidRPr="00DF340A" w:rsidRDefault="0098678B" w:rsidP="0098678B">
      <w:pPr>
        <w:pStyle w:val="ListParagraph"/>
        <w:rPr>
          <w:rFonts w:asciiTheme="minorHAnsi" w:hAnsiTheme="minorHAnsi"/>
          <w:sz w:val="22"/>
        </w:rPr>
      </w:pPr>
    </w:p>
    <w:bookmarkStart w:id="3" w:name="OLE_LINK84"/>
    <w:bookmarkEnd w:id="1"/>
    <w:bookmarkEnd w:id="2"/>
    <w:p w:rsidR="0098678B" w:rsidRPr="00A36462" w:rsidRDefault="0098678B" w:rsidP="0098678B">
      <w:pPr>
        <w:pStyle w:val="ListParagraph"/>
        <w:numPr>
          <w:ilvl w:val="0"/>
          <w:numId w:val="5"/>
        </w:numPr>
        <w:rPr>
          <w:rStyle w:val="Hyperlink"/>
          <w:color w:val="0070C0"/>
        </w:rPr>
      </w:pPr>
      <w:r w:rsidRPr="00A36462">
        <w:rPr>
          <w:rStyle w:val="Hyperlink"/>
          <w:b/>
          <w:bCs/>
          <w:color w:val="0070C0"/>
        </w:rPr>
        <w:fldChar w:fldCharType="begin"/>
      </w:r>
      <w:r w:rsidRPr="00A36462">
        <w:rPr>
          <w:rStyle w:val="Hyperlink"/>
          <w:b/>
          <w:bCs/>
          <w:color w:val="0070C0"/>
        </w:rPr>
        <w:instrText xml:space="preserve"> HYPERLINK \l "_Switching_to_Analysis" </w:instrText>
      </w:r>
      <w:r w:rsidRPr="00A36462">
        <w:rPr>
          <w:rStyle w:val="Hyperlink"/>
          <w:b/>
          <w:bCs/>
          <w:color w:val="0070C0"/>
        </w:rPr>
        <w:fldChar w:fldCharType="separate"/>
      </w:r>
      <w:r w:rsidRPr="00A36462">
        <w:rPr>
          <w:rStyle w:val="Hyperlink"/>
          <w:b/>
          <w:bCs/>
          <w:color w:val="0070C0"/>
        </w:rPr>
        <w:t>Switching to Analy</w:t>
      </w:r>
      <w:r>
        <w:rPr>
          <w:rStyle w:val="Hyperlink"/>
          <w:b/>
          <w:bCs/>
          <w:color w:val="0070C0"/>
        </w:rPr>
        <w:t>ze</w:t>
      </w:r>
      <w:r w:rsidRPr="00A36462">
        <w:rPr>
          <w:rStyle w:val="Hyperlink"/>
          <w:b/>
          <w:bCs/>
          <w:color w:val="0070C0"/>
        </w:rPr>
        <w:t xml:space="preserve"> mode</w:t>
      </w:r>
      <w:r w:rsidRPr="00A36462">
        <w:rPr>
          <w:rStyle w:val="Hyperlink"/>
          <w:b/>
          <w:bCs/>
          <w:color w:val="0070C0"/>
        </w:rPr>
        <w:fldChar w:fldCharType="end"/>
      </w:r>
    </w:p>
    <w:p w:rsidR="0098678B" w:rsidRPr="0082544D" w:rsidRDefault="0098678B" w:rsidP="0098678B">
      <w:pPr>
        <w:pStyle w:val="ListParagraph"/>
        <w:numPr>
          <w:ilvl w:val="0"/>
          <w:numId w:val="5"/>
        </w:numPr>
        <w:rPr>
          <w:rStyle w:val="Hyperlink"/>
          <w:color w:val="0070C0"/>
        </w:rPr>
      </w:pPr>
      <w:hyperlink w:anchor="_Creating_a_new" w:history="1">
        <w:r w:rsidRPr="00A36462">
          <w:rPr>
            <w:rStyle w:val="Hyperlink"/>
            <w:b/>
            <w:bCs/>
            <w:color w:val="0070C0"/>
          </w:rPr>
          <w:t>Creating a new project for Analysis</w:t>
        </w:r>
      </w:hyperlink>
    </w:p>
    <w:p w:rsidR="0098678B" w:rsidRPr="0082544D" w:rsidRDefault="0098678B" w:rsidP="0098678B">
      <w:pPr>
        <w:pStyle w:val="ListParagraph"/>
        <w:numPr>
          <w:ilvl w:val="0"/>
          <w:numId w:val="5"/>
        </w:numPr>
        <w:rPr>
          <w:rStyle w:val="Hyperlink"/>
          <w:b/>
          <w:bCs/>
          <w:color w:val="0070C0"/>
        </w:rPr>
      </w:pPr>
      <w:hyperlink w:anchor="_Working_with_the" w:history="1">
        <w:r w:rsidRPr="0082544D">
          <w:rPr>
            <w:rStyle w:val="Hyperlink"/>
            <w:b/>
            <w:bCs/>
            <w:color w:val="0070C0"/>
          </w:rPr>
          <w:t>Working with the new CodeXL Analyzer Explorer Tree</w:t>
        </w:r>
      </w:hyperlink>
    </w:p>
    <w:p w:rsidR="0098678B" w:rsidRDefault="0098678B" w:rsidP="0098678B">
      <w:pPr>
        <w:pStyle w:val="ListParagraph"/>
        <w:numPr>
          <w:ilvl w:val="0"/>
          <w:numId w:val="5"/>
        </w:numPr>
        <w:rPr>
          <w:rStyle w:val="Hyperlink"/>
          <w:b/>
          <w:bCs/>
          <w:color w:val="0070C0"/>
        </w:rPr>
      </w:pPr>
      <w:hyperlink w:anchor="_Working_with_Programs" w:history="1">
        <w:r w:rsidRPr="002A6EC3">
          <w:rPr>
            <w:rStyle w:val="Hyperlink"/>
            <w:b/>
            <w:bCs/>
            <w:color w:val="0070C0"/>
          </w:rPr>
          <w:t>Working with Programs</w:t>
        </w:r>
      </w:hyperlink>
    </w:p>
    <w:p w:rsidR="0098678B" w:rsidRPr="00AB20F8" w:rsidRDefault="0098678B" w:rsidP="0098678B">
      <w:pPr>
        <w:pStyle w:val="ListParagraph"/>
        <w:numPr>
          <w:ilvl w:val="0"/>
          <w:numId w:val="5"/>
        </w:numPr>
        <w:rPr>
          <w:rStyle w:val="Hyperlink"/>
          <w:b/>
          <w:bCs/>
          <w:color w:val="0070C0"/>
        </w:rPr>
      </w:pPr>
      <w:hyperlink w:anchor="_Working_with_Folders" w:history="1">
        <w:r w:rsidRPr="00AB20F8">
          <w:rPr>
            <w:rStyle w:val="Hyperlink"/>
            <w:b/>
            <w:bCs/>
            <w:color w:val="0070C0"/>
          </w:rPr>
          <w:t>Working with Folders</w:t>
        </w:r>
      </w:hyperlink>
      <w:r w:rsidRPr="00AB20F8">
        <w:rPr>
          <w:rStyle w:val="Hyperlink"/>
          <w:color w:val="0070C0"/>
        </w:rPr>
        <w:t xml:space="preserve"> </w:t>
      </w:r>
    </w:p>
    <w:p w:rsidR="0098678B" w:rsidRDefault="0098678B" w:rsidP="0098678B">
      <w:pPr>
        <w:pStyle w:val="ListParagraph"/>
        <w:numPr>
          <w:ilvl w:val="0"/>
          <w:numId w:val="5"/>
        </w:numPr>
        <w:rPr>
          <w:rStyle w:val="Hyperlink"/>
          <w:b/>
          <w:bCs/>
          <w:color w:val="0070C0"/>
        </w:rPr>
      </w:pPr>
      <w:hyperlink w:anchor="_Adding_source_files" w:history="1">
        <w:r w:rsidRPr="003435E4">
          <w:rPr>
            <w:rStyle w:val="Hyperlink"/>
            <w:b/>
            <w:bCs/>
            <w:color w:val="0070C0"/>
          </w:rPr>
          <w:t>Adding source files to an existing project</w:t>
        </w:r>
      </w:hyperlink>
    </w:p>
    <w:p w:rsidR="0098678B" w:rsidRPr="003435E4" w:rsidRDefault="0098678B" w:rsidP="0098678B">
      <w:pPr>
        <w:pStyle w:val="ListParagraph"/>
        <w:numPr>
          <w:ilvl w:val="0"/>
          <w:numId w:val="5"/>
        </w:numPr>
        <w:rPr>
          <w:rStyle w:val="Hyperlink"/>
          <w:b/>
          <w:bCs/>
          <w:color w:val="0070C0"/>
        </w:rPr>
      </w:pPr>
      <w:hyperlink w:anchor="_Creating_a_new_1" w:history="1">
        <w:r w:rsidRPr="003435E4">
          <w:rPr>
            <w:rStyle w:val="Hyperlink"/>
            <w:b/>
            <w:bCs/>
            <w:color w:val="0070C0"/>
          </w:rPr>
          <w:t>Creating a new source file in an existing project</w:t>
        </w:r>
      </w:hyperlink>
    </w:p>
    <w:p w:rsidR="0098678B" w:rsidRPr="00B17E57" w:rsidRDefault="0098678B" w:rsidP="0098678B">
      <w:pPr>
        <w:pStyle w:val="ListParagraph"/>
        <w:numPr>
          <w:ilvl w:val="0"/>
          <w:numId w:val="5"/>
        </w:numPr>
        <w:rPr>
          <w:rStyle w:val="Hyperlink"/>
          <w:b/>
          <w:bCs/>
          <w:color w:val="0070C0"/>
        </w:rPr>
      </w:pPr>
      <w:hyperlink w:anchor="_Build_Options-_Defining" w:history="1">
        <w:r w:rsidRPr="00B17E57">
          <w:rPr>
            <w:rStyle w:val="Hyperlink"/>
            <w:b/>
            <w:bCs/>
            <w:color w:val="0070C0"/>
          </w:rPr>
          <w:t>Build Options- Defining OpenCL and DirectX build options</w:t>
        </w:r>
      </w:hyperlink>
    </w:p>
    <w:p w:rsidR="0098678B" w:rsidRPr="00A36462" w:rsidRDefault="0098678B" w:rsidP="0098678B">
      <w:pPr>
        <w:pStyle w:val="ListParagraph"/>
        <w:numPr>
          <w:ilvl w:val="0"/>
          <w:numId w:val="5"/>
        </w:numPr>
        <w:rPr>
          <w:rStyle w:val="Hyperlink"/>
          <w:b/>
          <w:bCs/>
          <w:color w:val="0070C0"/>
        </w:rPr>
      </w:pPr>
      <w:hyperlink w:anchor="_Output_Tab" w:history="1">
        <w:r w:rsidRPr="00A36462">
          <w:rPr>
            <w:rStyle w:val="Hyperlink"/>
            <w:b/>
            <w:bCs/>
            <w:color w:val="0070C0"/>
          </w:rPr>
          <w:t>Output Tab</w:t>
        </w:r>
      </w:hyperlink>
    </w:p>
    <w:p w:rsidR="0098678B" w:rsidRPr="00A36462" w:rsidRDefault="0098678B" w:rsidP="0098678B">
      <w:pPr>
        <w:pStyle w:val="ListParagraph"/>
        <w:numPr>
          <w:ilvl w:val="0"/>
          <w:numId w:val="5"/>
        </w:numPr>
        <w:rPr>
          <w:rStyle w:val="Hyperlink"/>
          <w:b/>
          <w:bCs/>
          <w:color w:val="0070C0"/>
        </w:rPr>
      </w:pPr>
      <w:hyperlink w:anchor="_Kernels_Statistics_Tab" w:history="1">
        <w:r>
          <w:rPr>
            <w:rStyle w:val="Hyperlink"/>
            <w:b/>
            <w:bCs/>
            <w:color w:val="0070C0"/>
          </w:rPr>
          <w:t>Kernel</w:t>
        </w:r>
        <w:r w:rsidRPr="00A36462">
          <w:rPr>
            <w:rStyle w:val="Hyperlink"/>
            <w:b/>
            <w:bCs/>
            <w:color w:val="0070C0"/>
          </w:rPr>
          <w:t xml:space="preserve"> Statistics Tab</w:t>
        </w:r>
      </w:hyperlink>
    </w:p>
    <w:p w:rsidR="0098678B" w:rsidRPr="00A36462" w:rsidRDefault="0098678B" w:rsidP="0098678B">
      <w:pPr>
        <w:pStyle w:val="ListParagraph"/>
        <w:numPr>
          <w:ilvl w:val="0"/>
          <w:numId w:val="5"/>
        </w:numPr>
        <w:rPr>
          <w:rStyle w:val="Hyperlink"/>
          <w:b/>
          <w:bCs/>
          <w:color w:val="0070C0"/>
        </w:rPr>
      </w:pPr>
      <w:hyperlink w:anchor="_Shaders_Statistics_Tab" w:history="1">
        <w:r>
          <w:rPr>
            <w:rStyle w:val="Hyperlink"/>
            <w:b/>
            <w:bCs/>
            <w:color w:val="0070C0"/>
          </w:rPr>
          <w:t>Shader</w:t>
        </w:r>
        <w:r w:rsidRPr="00A36462">
          <w:rPr>
            <w:rStyle w:val="Hyperlink"/>
            <w:b/>
            <w:bCs/>
            <w:color w:val="0070C0"/>
          </w:rPr>
          <w:t xml:space="preserve"> Statistics Tab</w:t>
        </w:r>
      </w:hyperlink>
    </w:p>
    <w:p w:rsidR="0098678B" w:rsidRPr="00A36462" w:rsidRDefault="0098678B" w:rsidP="0098678B">
      <w:pPr>
        <w:pStyle w:val="ListParagraph"/>
        <w:numPr>
          <w:ilvl w:val="0"/>
          <w:numId w:val="5"/>
        </w:numPr>
        <w:rPr>
          <w:rStyle w:val="Hyperlink"/>
          <w:b/>
          <w:bCs/>
          <w:color w:val="0070C0"/>
        </w:rPr>
      </w:pPr>
      <w:r>
        <w:rPr>
          <w:rStyle w:val="Hyperlink"/>
          <w:b/>
          <w:bCs/>
          <w:color w:val="0070C0"/>
        </w:rPr>
        <w:fldChar w:fldCharType="begin"/>
      </w:r>
      <w:r w:rsidRPr="00A36462">
        <w:rPr>
          <w:rStyle w:val="Hyperlink"/>
          <w:b/>
          <w:bCs/>
          <w:color w:val="0070C0"/>
        </w:rPr>
        <w:instrText xml:space="preserve"> HYPERLINK  \l "_Viewing_compilation_output:_1" </w:instrText>
      </w:r>
      <w:r>
        <w:rPr>
          <w:rStyle w:val="Hyperlink"/>
          <w:b/>
          <w:bCs/>
          <w:color w:val="0070C0"/>
        </w:rPr>
        <w:fldChar w:fldCharType="separate"/>
      </w:r>
      <w:r w:rsidRPr="00A36462">
        <w:rPr>
          <w:rStyle w:val="Hyperlink"/>
          <w:b/>
          <w:bCs/>
          <w:color w:val="0070C0"/>
        </w:rPr>
        <w:t>Viewing compilation output: IL and ISA</w:t>
      </w:r>
    </w:p>
    <w:p w:rsidR="0098678B" w:rsidRPr="00903AFA" w:rsidRDefault="0098678B" w:rsidP="0098678B">
      <w:pPr>
        <w:pStyle w:val="ListParagraph"/>
        <w:numPr>
          <w:ilvl w:val="0"/>
          <w:numId w:val="5"/>
        </w:numPr>
        <w:rPr>
          <w:rStyle w:val="Hyperlink"/>
          <w:b/>
          <w:bCs/>
          <w:color w:val="0070C0"/>
        </w:rPr>
      </w:pPr>
      <w:r>
        <w:rPr>
          <w:rStyle w:val="Hyperlink"/>
          <w:b/>
          <w:bCs/>
          <w:color w:val="0070C0"/>
        </w:rPr>
        <w:fldChar w:fldCharType="end"/>
      </w:r>
      <w:hyperlink w:anchor="_Export_binaries" w:history="1">
        <w:r w:rsidRPr="00553410">
          <w:rPr>
            <w:rStyle w:val="Hyperlink"/>
            <w:b/>
            <w:bCs/>
            <w:color w:val="0070C0"/>
          </w:rPr>
          <w:t>Export binaries</w:t>
        </w:r>
      </w:hyperlink>
    </w:p>
    <w:p w:rsidR="0098678B" w:rsidRPr="00A36462" w:rsidRDefault="0098678B" w:rsidP="0098678B">
      <w:pPr>
        <w:pStyle w:val="ListParagraph"/>
        <w:numPr>
          <w:ilvl w:val="0"/>
          <w:numId w:val="5"/>
        </w:numPr>
        <w:rPr>
          <w:rStyle w:val="Hyperlink"/>
          <w:b/>
          <w:bCs/>
          <w:color w:val="0070C0"/>
        </w:rPr>
      </w:pPr>
      <w:hyperlink w:anchor="_Remove_from_Project" w:history="1">
        <w:r w:rsidRPr="00A36462">
          <w:rPr>
            <w:rStyle w:val="Hyperlink"/>
            <w:b/>
            <w:bCs/>
            <w:color w:val="0070C0"/>
          </w:rPr>
          <w:t>Remove</w:t>
        </w:r>
        <w:r>
          <w:rPr>
            <w:rStyle w:val="Hyperlink"/>
            <w:b/>
            <w:bCs/>
            <w:color w:val="0070C0"/>
          </w:rPr>
          <w:t xml:space="preserve"> items</w:t>
        </w:r>
        <w:r w:rsidRPr="00A36462">
          <w:rPr>
            <w:rStyle w:val="Hyperlink"/>
            <w:b/>
            <w:bCs/>
            <w:color w:val="0070C0"/>
          </w:rPr>
          <w:t xml:space="preserve"> from Project</w:t>
        </w:r>
      </w:hyperlink>
    </w:p>
    <w:p w:rsidR="0098678B" w:rsidRPr="00CC1E47" w:rsidRDefault="0098678B" w:rsidP="0098678B">
      <w:pPr>
        <w:pStyle w:val="ListParagraph"/>
        <w:numPr>
          <w:ilvl w:val="0"/>
          <w:numId w:val="5"/>
        </w:numPr>
        <w:rPr>
          <w:rStyle w:val="Hyperlink"/>
          <w:b/>
          <w:bCs/>
          <w:color w:val="0070C0"/>
        </w:rPr>
      </w:pPr>
      <w:r w:rsidRPr="00CC1E47">
        <w:rPr>
          <w:rStyle w:val="Hyperlink"/>
          <w:color w:val="0070C0"/>
        </w:rPr>
        <w:fldChar w:fldCharType="begin"/>
      </w:r>
      <w:r w:rsidRPr="00CC1E47">
        <w:rPr>
          <w:rStyle w:val="Hyperlink"/>
          <w:color w:val="0070C0"/>
        </w:rPr>
        <w:instrText xml:space="preserve"> HYPERLINK  \l "_Static_Analyze_Toolbar" </w:instrText>
      </w:r>
      <w:r w:rsidRPr="00CC1E47">
        <w:rPr>
          <w:rStyle w:val="Hyperlink"/>
          <w:color w:val="0070C0"/>
        </w:rPr>
        <w:fldChar w:fldCharType="separate"/>
      </w:r>
      <w:r w:rsidRPr="00CC1E47">
        <w:rPr>
          <w:rStyle w:val="Hyperlink"/>
          <w:b/>
          <w:bCs/>
          <w:color w:val="0070C0"/>
        </w:rPr>
        <w:t>Static Analyze Toolbar – for OpenCL source files</w:t>
      </w:r>
    </w:p>
    <w:bookmarkStart w:id="4" w:name="OLE_LINK8"/>
    <w:p w:rsidR="0098678B" w:rsidRPr="00CC1E47" w:rsidRDefault="0098678B" w:rsidP="0098678B">
      <w:pPr>
        <w:pStyle w:val="ListParagraph"/>
        <w:numPr>
          <w:ilvl w:val="0"/>
          <w:numId w:val="5"/>
        </w:numPr>
        <w:rPr>
          <w:rStyle w:val="Hyperlink"/>
          <w:b/>
          <w:bCs/>
          <w:color w:val="0070C0"/>
        </w:rPr>
      </w:pPr>
      <w:r w:rsidRPr="00CC1E47">
        <w:rPr>
          <w:rStyle w:val="Hyperlink"/>
          <w:color w:val="0070C0"/>
        </w:rPr>
        <w:fldChar w:fldCharType="end"/>
      </w:r>
      <w:r>
        <w:rPr>
          <w:b/>
          <w:bCs/>
        </w:rPr>
        <w:fldChar w:fldCharType="begin"/>
      </w:r>
      <w:r>
        <w:rPr>
          <w:b/>
          <w:bCs/>
        </w:rPr>
        <w:instrText xml:space="preserve"> HYPERLINK  \l "_CodeXLAnalyzer_Command_Line" </w:instrText>
      </w:r>
      <w:r>
        <w:rPr>
          <w:b/>
          <w:bCs/>
        </w:rPr>
        <w:fldChar w:fldCharType="separate"/>
      </w:r>
      <w:r w:rsidRPr="00CC1E47">
        <w:rPr>
          <w:rStyle w:val="Hyperlink"/>
          <w:b/>
          <w:bCs/>
          <w:color w:val="0070C0"/>
        </w:rPr>
        <w:t>Static Analyze Toolbar – for DirectX source files</w:t>
      </w:r>
    </w:p>
    <w:bookmarkEnd w:id="4"/>
    <w:p w:rsidR="0098678B" w:rsidRPr="00A36462" w:rsidRDefault="0098678B" w:rsidP="0098678B">
      <w:pPr>
        <w:pStyle w:val="ListParagraph"/>
        <w:numPr>
          <w:ilvl w:val="0"/>
          <w:numId w:val="5"/>
        </w:numPr>
        <w:rPr>
          <w:rStyle w:val="Hyperlink"/>
          <w:b/>
          <w:bCs/>
          <w:color w:val="0070C0"/>
        </w:rPr>
      </w:pPr>
      <w:r>
        <w:rPr>
          <w:b/>
          <w:bCs/>
        </w:rPr>
        <w:fldChar w:fldCharType="end"/>
      </w:r>
      <w:r w:rsidRPr="00903AFA">
        <w:rPr>
          <w:rStyle w:val="Hyperlink"/>
          <w:b/>
          <w:bCs/>
          <w:color w:val="0070C0"/>
        </w:rPr>
        <w:fldChar w:fldCharType="begin"/>
      </w:r>
      <w:r w:rsidRPr="00A36462">
        <w:rPr>
          <w:rStyle w:val="Hyperlink"/>
          <w:b/>
          <w:bCs/>
          <w:color w:val="0070C0"/>
        </w:rPr>
        <w:instrText xml:space="preserve"> HYPERLINK  \l "_CodeXLAnalyzer_Command_Line_1" </w:instrText>
      </w:r>
      <w:r w:rsidRPr="00903AFA">
        <w:rPr>
          <w:rStyle w:val="Hyperlink"/>
          <w:b/>
          <w:bCs/>
          <w:color w:val="0070C0"/>
        </w:rPr>
        <w:fldChar w:fldCharType="separate"/>
      </w:r>
      <w:r w:rsidRPr="00A36462">
        <w:rPr>
          <w:rStyle w:val="Hyperlink"/>
          <w:b/>
          <w:bCs/>
          <w:color w:val="0070C0"/>
        </w:rPr>
        <w:t>CodeXLAnalyzer Command Line I</w:t>
      </w:r>
      <w:r w:rsidRPr="00A36462">
        <w:rPr>
          <w:rStyle w:val="Hyperlink"/>
          <w:b/>
          <w:bCs/>
          <w:color w:val="0070C0"/>
        </w:rPr>
        <w:t>n</w:t>
      </w:r>
      <w:r w:rsidRPr="00A36462">
        <w:rPr>
          <w:rStyle w:val="Hyperlink"/>
          <w:b/>
          <w:bCs/>
          <w:color w:val="0070C0"/>
        </w:rPr>
        <w:t>terface</w:t>
      </w:r>
    </w:p>
    <w:bookmarkStart w:id="5" w:name="_Switching_to_Analysis"/>
    <w:bookmarkStart w:id="6" w:name="_Toc362272194"/>
    <w:bookmarkStart w:id="7" w:name="_Toc371318821"/>
    <w:bookmarkStart w:id="8" w:name="_Toc371468532"/>
    <w:bookmarkEnd w:id="3"/>
    <w:bookmarkEnd w:id="5"/>
    <w:p w:rsidR="0098678B" w:rsidRDefault="0098678B" w:rsidP="0098678B">
      <w:pPr>
        <w:rPr>
          <w:rStyle w:val="Hyperlink"/>
          <w:b/>
          <w:bCs/>
          <w:color w:val="0070C0"/>
        </w:rPr>
      </w:pPr>
      <w:r w:rsidRPr="00903AFA">
        <w:rPr>
          <w:rStyle w:val="Hyperlink"/>
          <w:b/>
          <w:bCs/>
          <w:color w:val="0070C0"/>
        </w:rPr>
        <w:fldChar w:fldCharType="end"/>
      </w:r>
    </w:p>
    <w:p w:rsidR="0098678B" w:rsidRDefault="0098678B" w:rsidP="0098678B">
      <w:pPr>
        <w:pStyle w:val="Heading3"/>
      </w:pPr>
      <w:r>
        <w:t xml:space="preserve">Switching to </w:t>
      </w:r>
      <w:bookmarkEnd w:id="6"/>
      <w:r>
        <w:t>Analyze mode</w:t>
      </w:r>
      <w:bookmarkEnd w:id="7"/>
      <w:bookmarkEnd w:id="8"/>
    </w:p>
    <w:p w:rsidR="0098678B" w:rsidRDefault="0098678B" w:rsidP="0098678B">
      <w:pPr>
        <w:pStyle w:val="Subheader2"/>
      </w:pPr>
      <w:bookmarkStart w:id="9" w:name="_Toc371318822"/>
      <w:r>
        <w:t>Option 1- Analyze mode button:</w:t>
      </w:r>
      <w:bookmarkEnd w:id="9"/>
    </w:p>
    <w:p w:rsidR="0098678B" w:rsidRPr="00340DB4" w:rsidRDefault="0098678B" w:rsidP="0098678B">
      <w:pPr>
        <w:rPr>
          <w:lang w:eastAsia="x-none"/>
        </w:rPr>
      </w:pPr>
      <w:r>
        <w:rPr>
          <w:lang w:eastAsia="x-none"/>
        </w:rPr>
        <w:t>Click on the Analyze Mode button in the CodeXL Mode toolbar:</w:t>
      </w:r>
    </w:p>
    <w:p w:rsidR="0098678B" w:rsidRDefault="0098678B" w:rsidP="0098678B">
      <w:pPr>
        <w:jc w:val="center"/>
      </w:pPr>
      <w:r w:rsidRPr="008C6D12">
        <w:rPr>
          <w:noProof/>
        </w:rPr>
        <mc:AlternateContent>
          <mc:Choice Requires="wps">
            <w:drawing>
              <wp:anchor distT="0" distB="0" distL="114300" distR="114300" simplePos="0" relativeHeight="251679744" behindDoc="0" locked="0" layoutInCell="1" allowOverlap="1" wp14:anchorId="09C48F9B" wp14:editId="54C5D578">
                <wp:simplePos x="0" y="0"/>
                <wp:positionH relativeFrom="column">
                  <wp:posOffset>6162675</wp:posOffset>
                </wp:positionH>
                <wp:positionV relativeFrom="paragraph">
                  <wp:posOffset>424180</wp:posOffset>
                </wp:positionV>
                <wp:extent cx="2562225" cy="790575"/>
                <wp:effectExtent l="0" t="0" r="28575" b="28575"/>
                <wp:wrapNone/>
                <wp:docPr id="157" name="Rectangle 157"/>
                <wp:cNvGraphicFramePr/>
                <a:graphic xmlns:a="http://schemas.openxmlformats.org/drawingml/2006/main">
                  <a:graphicData uri="http://schemas.microsoft.com/office/word/2010/wordprocessingShape">
                    <wps:wsp>
                      <wps:cNvSpPr/>
                      <wps:spPr>
                        <a:xfrm>
                          <a:off x="0" y="0"/>
                          <a:ext cx="2562225" cy="7905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B9216" id="Rectangle 157" o:spid="_x0000_s1026" style="position:absolute;margin-left:485.25pt;margin-top:33.4pt;width:201.75pt;height:6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" filled="f" strokecolor="red" strokeweight="2pt"/>
            </w:pict>
          </mc:Fallback>
        </mc:AlternateContent>
      </w:r>
      <w:r>
        <w:rPr>
          <w:noProof/>
        </w:rPr>
        <w:drawing>
          <wp:inline distT="0" distB="0" distL="0" distR="0" wp14:anchorId="449B4438" wp14:editId="1394FA34">
            <wp:extent cx="3562350" cy="2051050"/>
            <wp:effectExtent l="38100" t="38100" r="95250"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4926" b="74334"/>
                    <a:stretch/>
                  </pic:blipFill>
                  <pic:spPr bwMode="auto">
                    <a:xfrm>
                      <a:off x="0" y="0"/>
                      <a:ext cx="3562350" cy="20510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jc w:val="center"/>
      </w:pPr>
    </w:p>
    <w:p w:rsidR="0098678B" w:rsidRDefault="0098678B" w:rsidP="0098678B">
      <w:pPr>
        <w:pStyle w:val="Subheader2"/>
      </w:pPr>
      <w:bookmarkStart w:id="10" w:name="_Toc371318823"/>
      <w:r>
        <w:t>Option 2- Main menu:</w:t>
      </w:r>
      <w:bookmarkEnd w:id="10"/>
    </w:p>
    <w:p w:rsidR="0098678B" w:rsidRDefault="0098678B" w:rsidP="0098678B">
      <w:r>
        <w:lastRenderedPageBreak/>
        <w:t xml:space="preserve">Open the </w:t>
      </w:r>
      <w:r w:rsidRPr="008D6939">
        <w:t xml:space="preserve">Analyze </w:t>
      </w:r>
      <w:r>
        <w:t>menu from menu bar and select the ‘Switch to Analyze Mode’ command:</w:t>
      </w:r>
    </w:p>
    <w:p w:rsidR="0098678B" w:rsidRDefault="0098678B" w:rsidP="0098678B">
      <w:pPr>
        <w:jc w:val="center"/>
      </w:pPr>
      <w:r w:rsidRPr="008C6D12">
        <w:rPr>
          <w:noProof/>
        </w:rPr>
        <mc:AlternateContent>
          <mc:Choice Requires="wps">
            <w:drawing>
              <wp:anchor distT="0" distB="0" distL="114300" distR="114300" simplePos="0" relativeHeight="251675648" behindDoc="0" locked="0" layoutInCell="1" allowOverlap="1" wp14:anchorId="554F58E8" wp14:editId="6012A913">
                <wp:simplePos x="0" y="0"/>
                <wp:positionH relativeFrom="column">
                  <wp:posOffset>7048500</wp:posOffset>
                </wp:positionH>
                <wp:positionV relativeFrom="paragraph">
                  <wp:posOffset>149225</wp:posOffset>
                </wp:positionV>
                <wp:extent cx="2781300" cy="6667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2781300" cy="6667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D36B2" id="Rectangle 156" o:spid="_x0000_s1026" style="position:absolute;margin-left:555pt;margin-top:11.75pt;width:219pt;height: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" filled="f" strokecolor="red" strokeweight="2pt"/>
            </w:pict>
          </mc:Fallback>
        </mc:AlternateContent>
      </w:r>
      <w:r>
        <w:rPr>
          <w:noProof/>
        </w:rPr>
        <w:drawing>
          <wp:inline distT="0" distB="0" distL="0" distR="0" wp14:anchorId="46ED3437" wp14:editId="14F8F48E">
            <wp:extent cx="5359400" cy="1765300"/>
            <wp:effectExtent l="38100" t="38100" r="8890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2277" b="77910"/>
                    <a:stretch/>
                  </pic:blipFill>
                  <pic:spPr bwMode="auto">
                    <a:xfrm>
                      <a:off x="0" y="0"/>
                      <a:ext cx="5359400" cy="17653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After you switch to Analyze mode, you can also create a new project, open a previously saved project, or load the Teapot or Matrix Multiply samples.</w:t>
      </w:r>
    </w:p>
    <w:p w:rsidR="0098678B" w:rsidRDefault="0098678B" w:rsidP="0098678B">
      <w:pPr>
        <w:pStyle w:val="Heading3"/>
      </w:pPr>
      <w:bookmarkStart w:id="11" w:name="_Creating_a_new"/>
      <w:bookmarkStart w:id="12" w:name="_Toc371318824"/>
      <w:bookmarkStart w:id="13" w:name="_Toc371468533"/>
      <w:bookmarkEnd w:id="11"/>
      <w:r>
        <w:t>Creating a new project</w:t>
      </w:r>
      <w:bookmarkEnd w:id="12"/>
      <w:r>
        <w:t xml:space="preserve"> for Analysis</w:t>
      </w:r>
      <w:bookmarkEnd w:id="13"/>
    </w:p>
    <w:p w:rsidR="0098678B" w:rsidRDefault="0098678B" w:rsidP="0098678B">
      <w:r>
        <w:t>Click on the “File-&gt;Create Project”, or use the Ctrl+N shortcut. The following CodeXL Project Settings dialog will appear:</w:t>
      </w:r>
    </w:p>
    <w:p w:rsidR="0098678B" w:rsidRDefault="0098678B" w:rsidP="0098678B">
      <w:pPr>
        <w:jc w:val="center"/>
      </w:pPr>
      <w:r>
        <w:rPr>
          <w:noProof/>
        </w:rPr>
        <w:drawing>
          <wp:inline distT="0" distB="0" distL="0" distR="0" wp14:anchorId="2DCAA582" wp14:editId="523C2F5D">
            <wp:extent cx="6686550" cy="4518228"/>
            <wp:effectExtent l="38100" t="38100" r="95250" b="920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3035" cy="452261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Rename the project, and click on the OK.</w:t>
      </w:r>
    </w:p>
    <w:p w:rsidR="0098678B" w:rsidRDefault="0098678B" w:rsidP="0098678B">
      <w:r>
        <w:t>After the new project has been created, the CodeXL Analyzer Explorer Tree should appear in the left pane:</w:t>
      </w:r>
    </w:p>
    <w:p w:rsidR="0098678B" w:rsidRDefault="0098678B" w:rsidP="0098678B">
      <w:pPr>
        <w:jc w:val="center"/>
      </w:pPr>
      <w:r>
        <w:rPr>
          <w:noProof/>
        </w:rPr>
        <w:lastRenderedPageBreak/>
        <w:drawing>
          <wp:inline distT="0" distB="0" distL="0" distR="0" wp14:anchorId="69F1D308" wp14:editId="7D39C859">
            <wp:extent cx="3019647" cy="2164080"/>
            <wp:effectExtent l="38100" t="38100" r="104775" b="102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0308"/>
                    <a:stretch/>
                  </pic:blipFill>
                  <pic:spPr bwMode="auto">
                    <a:xfrm>
                      <a:off x="0" y="0"/>
                      <a:ext cx="3041834" cy="21799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jc w:val="center"/>
      </w:pPr>
    </w:p>
    <w:p w:rsidR="0098678B" w:rsidRDefault="0098678B" w:rsidP="0098678B">
      <w:pPr>
        <w:pStyle w:val="Heading3"/>
      </w:pPr>
      <w:bookmarkStart w:id="14" w:name="_Working_with_the"/>
      <w:bookmarkEnd w:id="14"/>
      <w:r>
        <w:t>Working with the new CodeXL Analyzer Explorer Tree</w:t>
      </w:r>
    </w:p>
    <w:p w:rsidR="0098678B" w:rsidRDefault="0098678B" w:rsidP="0098678B">
      <w:r>
        <w:t>If you are familiar with the former versions of the Analyzer, you probably noticed that the tree has a different structure than the one used in previous versions. Let’s examine the structure of the new</w:t>
      </w:r>
      <w:r w:rsidRPr="0082544D">
        <w:t xml:space="preserve"> </w:t>
      </w:r>
      <w:r>
        <w:t>CodeXL Analyzer Explorer:</w:t>
      </w:r>
    </w:p>
    <w:p w:rsidR="0098678B" w:rsidRPr="006C5EB4" w:rsidRDefault="0098678B" w:rsidP="0098678B">
      <w:pPr>
        <w:pStyle w:val="ListParagraph"/>
        <w:numPr>
          <w:ilvl w:val="0"/>
          <w:numId w:val="11"/>
        </w:numPr>
      </w:pPr>
      <w:r>
        <w:rPr>
          <w:rFonts w:asciiTheme="minorHAnsi" w:hAnsiTheme="minorHAnsi"/>
          <w:b/>
          <w:bCs/>
          <w:sz w:val="22"/>
        </w:rPr>
        <w:t>The Source Files pool:</w:t>
      </w:r>
      <w:r w:rsidRPr="006C5EB4">
        <w:rPr>
          <w:rFonts w:asciiTheme="minorHAnsi" w:hAnsiTheme="minorHAnsi"/>
          <w:b/>
          <w:bCs/>
          <w:sz w:val="22"/>
        </w:rPr>
        <w:t xml:space="preserve"> </w:t>
      </w:r>
      <w:r>
        <w:rPr>
          <w:rFonts w:asciiTheme="minorHAnsi" w:hAnsiTheme="minorHAnsi"/>
          <w:sz w:val="22"/>
        </w:rPr>
        <w:t xml:space="preserve">this is a logical container that holds all of the source files that have been added or created in the project since its creation. Note that source files </w:t>
      </w:r>
      <w:r w:rsidRPr="006C5EB4">
        <w:rPr>
          <w:rFonts w:asciiTheme="minorHAnsi" w:hAnsiTheme="minorHAnsi"/>
          <w:sz w:val="22"/>
          <w:u w:val="single"/>
        </w:rPr>
        <w:t>cannot be built directly from</w:t>
      </w:r>
      <w:r>
        <w:rPr>
          <w:rFonts w:asciiTheme="minorHAnsi" w:hAnsiTheme="minorHAnsi"/>
          <w:sz w:val="22"/>
        </w:rPr>
        <w:t xml:space="preserve"> the pool. In order to build a source file, we first need to attach it to a suitable Program or a Folder. This can be easily done by dragging the source file from under the Source Files pool to the relevant program or folder. The next item in this section discusses the concept of Programs and Folders in more detail.</w:t>
      </w:r>
    </w:p>
    <w:p w:rsidR="0098678B" w:rsidRDefault="0098678B" w:rsidP="0098678B">
      <w:pPr>
        <w:pStyle w:val="ListParagraph"/>
      </w:pPr>
    </w:p>
    <w:p w:rsidR="0098678B" w:rsidRPr="008C6D12" w:rsidRDefault="0098678B" w:rsidP="0098678B">
      <w:pPr>
        <w:pStyle w:val="ListParagraph"/>
        <w:jc w:val="center"/>
        <w:rPr>
          <w:rFonts w:asciiTheme="minorHAnsi" w:hAnsiTheme="minorHAnsi"/>
          <w:sz w:val="22"/>
        </w:rPr>
      </w:pPr>
      <w:r w:rsidRPr="008C6D12">
        <w:rPr>
          <w:rFonts w:asciiTheme="minorHAnsi" w:hAnsiTheme="minorHAnsi"/>
          <w:noProof/>
          <w:sz w:val="22"/>
        </w:rPr>
        <mc:AlternateContent>
          <mc:Choice Requires="wps">
            <w:drawing>
              <wp:anchor distT="0" distB="0" distL="114300" distR="114300" simplePos="0" relativeHeight="251610112" behindDoc="0" locked="0" layoutInCell="1" allowOverlap="1" wp14:anchorId="2CC7F47F" wp14:editId="0DFB70D9">
                <wp:simplePos x="0" y="0"/>
                <wp:positionH relativeFrom="column">
                  <wp:posOffset>5486400</wp:posOffset>
                </wp:positionH>
                <wp:positionV relativeFrom="paragraph">
                  <wp:posOffset>1886585</wp:posOffset>
                </wp:positionV>
                <wp:extent cx="2447925" cy="69532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84B1C" id="Rectangle 98" o:spid="_x0000_s1026" style="position:absolute;margin-left:6in;margin-top:148.55pt;width:192.75pt;height:54.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" filled="f" strokecolor="red" strokeweight="2pt"/>
            </w:pict>
          </mc:Fallback>
        </mc:AlternateContent>
      </w:r>
      <w:r w:rsidRPr="008C6D12">
        <w:rPr>
          <w:rFonts w:asciiTheme="minorHAnsi" w:hAnsiTheme="minorHAnsi"/>
          <w:noProof/>
          <w:sz w:val="22"/>
        </w:rPr>
        <w:drawing>
          <wp:inline distT="0" distB="0" distL="0" distR="0" wp14:anchorId="0224FDF7" wp14:editId="602FAAFF">
            <wp:extent cx="4106829" cy="2943225"/>
            <wp:effectExtent l="38100" t="38100" r="103505"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0308"/>
                    <a:stretch/>
                  </pic:blipFill>
                  <pic:spPr bwMode="auto">
                    <a:xfrm>
                      <a:off x="0" y="0"/>
                      <a:ext cx="4120564" cy="295306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Pr="00103A2C" w:rsidRDefault="0098678B" w:rsidP="0098678B">
      <w:pPr>
        <w:pStyle w:val="ListParagraph"/>
        <w:numPr>
          <w:ilvl w:val="0"/>
          <w:numId w:val="11"/>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98678B" w:rsidRPr="00103A2C" w:rsidRDefault="0098678B" w:rsidP="0098678B">
      <w:pPr>
        <w:pStyle w:val="ListParagraph"/>
        <w:numPr>
          <w:ilvl w:val="0"/>
          <w:numId w:val="12"/>
        </w:numPr>
        <w:spacing w:after="0"/>
        <w:rPr>
          <w:rFonts w:asciiTheme="minorHAnsi" w:hAnsiTheme="minorHAnsi"/>
          <w:b/>
          <w:bCs/>
          <w:sz w:val="22"/>
        </w:rPr>
      </w:pPr>
      <w:r>
        <w:rPr>
          <w:rFonts w:asciiTheme="minorHAnsi" w:hAnsiTheme="minorHAnsi"/>
          <w:b/>
          <w:bCs/>
          <w:sz w:val="22"/>
        </w:rPr>
        <w:t>Programs (OpenGL, Vulkan):</w:t>
      </w:r>
      <w:r>
        <w:rPr>
          <w:rFonts w:asciiTheme="minorHAnsi" w:hAnsiTheme="minorHAnsi"/>
          <w:sz w:val="22"/>
        </w:rPr>
        <w:t xml:space="preserve"> </w:t>
      </w:r>
    </w:p>
    <w:p w:rsidR="0098678B" w:rsidRDefault="0098678B" w:rsidP="0098678B">
      <w:pPr>
        <w:spacing w:after="120"/>
        <w:ind w:left="1080"/>
      </w:pPr>
      <w:r>
        <w:t>As of version 2.0, CodeXL can compile and link together multiple source files for OpenGL and Vulkan. This is especially important when different shaders have mutual impact on one another’s ISA and performance statistics. To provide that type of support, CodeXL Analyzer introduced the concept of a Program. There are two types of Programs in CodeXL 2.0:</w:t>
      </w:r>
    </w:p>
    <w:p w:rsidR="0098678B" w:rsidRPr="00106BBF"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98678B"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98678B" w:rsidRDefault="0098678B" w:rsidP="0098678B">
      <w:pPr>
        <w:spacing w:after="120"/>
        <w:ind w:left="1080"/>
      </w:pPr>
      <w:r>
        <w:t xml:space="preserve">A </w:t>
      </w:r>
      <w:r w:rsidRPr="00D304F7">
        <w:rPr>
          <w:u w:val="single"/>
        </w:rPr>
        <w:t>Rendering Program</w:t>
      </w:r>
      <w:r>
        <w:t xml:space="preserve"> represents a graphics pipeline, and can have a single shader attached to each of its stages:</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Vertex</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Control</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Evaluation</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Geometry</w:t>
      </w:r>
    </w:p>
    <w:p w:rsidR="0098678B"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lastRenderedPageBreak/>
        <w:t>Fragment</w:t>
      </w:r>
    </w:p>
    <w:p w:rsidR="0098678B" w:rsidRPr="00106BBF" w:rsidRDefault="0098678B" w:rsidP="0098678B">
      <w:pPr>
        <w:ind w:left="1080"/>
      </w:pPr>
      <w:r>
        <w:t xml:space="preserve">A </w:t>
      </w:r>
      <w:r w:rsidRPr="00D304F7">
        <w:rPr>
          <w:u w:val="single"/>
        </w:rPr>
        <w:t>Compute Program</w:t>
      </w:r>
      <w:r>
        <w:t xml:space="preserve"> represents a compute pipeline, and can have a single compute shader attached to its single stage.</w:t>
      </w:r>
    </w:p>
    <w:p w:rsidR="0098678B" w:rsidRDefault="0098678B" w:rsidP="0098678B">
      <w:pPr>
        <w:pStyle w:val="ListParagraph"/>
        <w:spacing w:after="120"/>
        <w:ind w:left="1080"/>
        <w:rPr>
          <w:rFonts w:asciiTheme="minorHAnsi" w:hAnsiTheme="minorHAnsi"/>
          <w:sz w:val="22"/>
        </w:rPr>
      </w:pPr>
      <w:r w:rsidRPr="00103A2C">
        <w:rPr>
          <w:rFonts w:asciiTheme="minorHAnsi" w:hAnsiTheme="minorHAnsi"/>
          <w:sz w:val="22"/>
        </w:rPr>
        <w:t>When you build a program that has multiple shaders attached to it, all shaders are being compiled and linked together. This way, you get more accurate ISA and performance statistics than those generated using previous versions of CodeXL.</w:t>
      </w:r>
    </w:p>
    <w:p w:rsidR="0098678B" w:rsidRPr="00103A2C" w:rsidRDefault="0098678B" w:rsidP="0098678B">
      <w:pPr>
        <w:pStyle w:val="ListParagraph"/>
        <w:numPr>
          <w:ilvl w:val="0"/>
          <w:numId w:val="12"/>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98678B" w:rsidRDefault="0098678B" w:rsidP="0098678B">
      <w:pPr>
        <w:pStyle w:val="ListParagraph"/>
        <w:ind w:left="1080"/>
        <w:rPr>
          <w:rFonts w:asciiTheme="minorHAnsi" w:hAnsiTheme="minorHAnsi"/>
          <w:sz w:val="22"/>
        </w:rPr>
      </w:pPr>
      <w:r>
        <w:rPr>
          <w:rFonts w:asciiTheme="minorHAnsi" w:hAnsiTheme="minorHAnsi"/>
          <w:sz w:val="22"/>
        </w:rPr>
        <w:t>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shader model). After building the two Folders, you can toggle between the performance statistics of the two Folders to see the differences.</w:t>
      </w:r>
    </w:p>
    <w:p w:rsidR="0098678B" w:rsidRDefault="0098678B" w:rsidP="0098678B">
      <w:pPr>
        <w:pStyle w:val="ListParagraph"/>
        <w:ind w:left="1080"/>
        <w:rPr>
          <w:rFonts w:asciiTheme="minorHAnsi" w:hAnsiTheme="minorHAnsi"/>
          <w:sz w:val="22"/>
        </w:rPr>
      </w:pPr>
    </w:p>
    <w:p w:rsidR="0098678B" w:rsidRDefault="0098678B" w:rsidP="0098678B">
      <w:pPr>
        <w:pStyle w:val="ListParagraph"/>
        <w:ind w:left="1080"/>
        <w:rPr>
          <w:rFonts w:asciiTheme="minorHAnsi" w:hAnsiTheme="minorHAnsi"/>
          <w:sz w:val="22"/>
        </w:rPr>
      </w:pPr>
      <w:r>
        <w:rPr>
          <w:rFonts w:asciiTheme="minorHAnsi" w:hAnsiTheme="minorHAnsi"/>
          <w:sz w:val="22"/>
        </w:rPr>
        <w:t>You may ask yourself why CodeXL does not support the concept of DirectX Programs, just like it does for OpenGL and Vulkan. This is a good point. Supporting DirectX Programs is at a high priority in the Analyzer’s roadmap, and we will do our best to add that feature in the upcoming versions of the product.</w:t>
      </w:r>
    </w:p>
    <w:p w:rsidR="0098678B" w:rsidRDefault="0098678B" w:rsidP="0098678B">
      <w:pPr>
        <w:pStyle w:val="ListParagraph"/>
        <w:ind w:left="1080"/>
        <w:rPr>
          <w:rFonts w:asciiTheme="minorHAnsi" w:hAnsiTheme="minorHAnsi"/>
          <w:b/>
          <w:bCs/>
          <w:sz w:val="22"/>
        </w:rPr>
      </w:pPr>
      <w:r>
        <w:rPr>
          <w:rFonts w:asciiTheme="minorHAnsi" w:hAnsiTheme="minorHAnsi"/>
          <w:b/>
          <w:bCs/>
          <w:sz w:val="22"/>
        </w:rPr>
        <w:t>Creating a new Program or Folder</w:t>
      </w:r>
    </w:p>
    <w:p w:rsidR="0098678B" w:rsidRPr="0005292E" w:rsidRDefault="0098678B" w:rsidP="0098678B">
      <w:pPr>
        <w:pStyle w:val="ListParagraph"/>
        <w:ind w:left="1080"/>
        <w:rPr>
          <w:rFonts w:asciiTheme="minorHAnsi" w:hAnsiTheme="minorHAnsi"/>
          <w:sz w:val="22"/>
        </w:rPr>
      </w:pPr>
      <w:r>
        <w:rPr>
          <w:rFonts w:asciiTheme="minorHAnsi" w:hAnsiTheme="minorHAnsi"/>
          <w:sz w:val="22"/>
        </w:rPr>
        <w:t>To create a new Program or a Folder, double-click on the “Create new program/folder” item in CodeXL Analyzer Explorer Tree:</w:t>
      </w:r>
    </w:p>
    <w:p w:rsidR="0098678B" w:rsidRDefault="0098678B" w:rsidP="0098678B">
      <w:pPr>
        <w:jc w:val="center"/>
      </w:pPr>
      <w:r w:rsidRPr="008C6D12">
        <w:rPr>
          <w:noProof/>
        </w:rPr>
        <mc:AlternateContent>
          <mc:Choice Requires="wps">
            <w:drawing>
              <wp:anchor distT="0" distB="0" distL="114300" distR="114300" simplePos="0" relativeHeight="251614208" behindDoc="0" locked="0" layoutInCell="1" allowOverlap="1" wp14:anchorId="1FBFD04F" wp14:editId="1CA71EC0">
                <wp:simplePos x="0" y="0"/>
                <wp:positionH relativeFrom="column">
                  <wp:posOffset>5524500</wp:posOffset>
                </wp:positionH>
                <wp:positionV relativeFrom="paragraph">
                  <wp:posOffset>1652270</wp:posOffset>
                </wp:positionV>
                <wp:extent cx="2171700" cy="2762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21717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0899F" id="Rectangle 100" o:spid="_x0000_s1026" style="position:absolute;margin-left:435pt;margin-top:130.1pt;width:171pt;height:21.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" filled="f" strokecolor="red" strokeweight="2pt"/>
            </w:pict>
          </mc:Fallback>
        </mc:AlternateContent>
      </w:r>
      <w:r w:rsidRPr="008C6D12">
        <w:rPr>
          <w:noProof/>
        </w:rPr>
        <w:drawing>
          <wp:inline distT="0" distB="0" distL="0" distR="0" wp14:anchorId="52535A21" wp14:editId="62B58E89">
            <wp:extent cx="4065184" cy="2913380"/>
            <wp:effectExtent l="38100" t="38100" r="88265" b="965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0308"/>
                    <a:stretch/>
                  </pic:blipFill>
                  <pic:spPr bwMode="auto">
                    <a:xfrm>
                      <a:off x="0" y="0"/>
                      <a:ext cx="4070193" cy="291697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r>
        <w:tab/>
        <w:t>Then, the following dialog would pop-up:</w:t>
      </w:r>
    </w:p>
    <w:p w:rsidR="0098678B" w:rsidRDefault="0098678B" w:rsidP="0098678B">
      <w:pPr>
        <w:ind w:left="1170"/>
        <w:jc w:val="center"/>
      </w:pPr>
      <w:r>
        <w:rPr>
          <w:noProof/>
        </w:rPr>
        <w:lastRenderedPageBreak/>
        <w:drawing>
          <wp:inline distT="0" distB="0" distL="0" distR="0" wp14:anchorId="6A2A02D8" wp14:editId="68BC19F1">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5133975"/>
                    </a:xfrm>
                    <a:prstGeom prst="rect">
                      <a:avLst/>
                    </a:prstGeom>
                  </pic:spPr>
                </pic:pic>
              </a:graphicData>
            </a:graphic>
          </wp:inline>
        </w:drawing>
      </w:r>
    </w:p>
    <w:p w:rsidR="0098678B" w:rsidRDefault="0098678B" w:rsidP="0098678B">
      <w:pPr>
        <w:ind w:left="1170"/>
      </w:pPr>
      <w:r>
        <w:t>Select the Program/Folder type of choice, and click OK.</w:t>
      </w:r>
    </w:p>
    <w:p w:rsidR="0098678B" w:rsidRDefault="0098678B" w:rsidP="0098678B">
      <w:pPr>
        <w:ind w:left="1170"/>
      </w:pPr>
      <w:r>
        <w:t>Then, the empty Program/Folder would appear in the Explorer Tree. For Example, if you choose an OpenGL Rendering Program, you will see an empty OpenGL Rendering Program created:</w:t>
      </w:r>
    </w:p>
    <w:p w:rsidR="0098678B" w:rsidRPr="00CF45DE" w:rsidRDefault="0098678B" w:rsidP="0098678B">
      <w:pPr>
        <w:ind w:left="1170"/>
        <w:jc w:val="center"/>
      </w:pPr>
      <w:r w:rsidRPr="008C6D12">
        <w:rPr>
          <w:noProof/>
        </w:rPr>
        <w:lastRenderedPageBreak/>
        <mc:AlternateContent>
          <mc:Choice Requires="wps">
            <w:drawing>
              <wp:anchor distT="0" distB="0" distL="114300" distR="114300" simplePos="0" relativeHeight="251626496" behindDoc="0" locked="0" layoutInCell="1" allowOverlap="1" wp14:anchorId="133C2DF6" wp14:editId="06BBF011">
                <wp:simplePos x="0" y="0"/>
                <wp:positionH relativeFrom="column">
                  <wp:posOffset>5664200</wp:posOffset>
                </wp:positionH>
                <wp:positionV relativeFrom="paragraph">
                  <wp:posOffset>1888067</wp:posOffset>
                </wp:positionV>
                <wp:extent cx="1837267" cy="1343025"/>
                <wp:effectExtent l="0" t="0" r="10795" b="28575"/>
                <wp:wrapNone/>
                <wp:docPr id="107" name="Rectangle 107"/>
                <wp:cNvGraphicFramePr/>
                <a:graphic xmlns:a="http://schemas.openxmlformats.org/drawingml/2006/main">
                  <a:graphicData uri="http://schemas.microsoft.com/office/word/2010/wordprocessingShape">
                    <wps:wsp>
                      <wps:cNvSpPr/>
                      <wps:spPr>
                        <a:xfrm>
                          <a:off x="0" y="0"/>
                          <a:ext cx="1837267" cy="1343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35E8F" id="Rectangle 107" o:spid="_x0000_s1026" style="position:absolute;margin-left:446pt;margin-top:148.65pt;width:144.65pt;height:105.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" filled="f" strokecolor="red" strokeweight="2pt"/>
            </w:pict>
          </mc:Fallback>
        </mc:AlternateContent>
      </w:r>
      <w:r>
        <w:rPr>
          <w:noProof/>
        </w:rPr>
        <w:drawing>
          <wp:inline distT="0" distB="0" distL="0" distR="0" wp14:anchorId="72F56A67" wp14:editId="4BFFF464">
            <wp:extent cx="4114800" cy="4248150"/>
            <wp:effectExtent l="38100" t="38100" r="95250" b="952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4248150"/>
                    </a:xfrm>
                    <a:prstGeom prst="rect">
                      <a:avLst/>
                    </a:prstGeom>
                    <a:effectLst>
                      <a:outerShdw blurRad="50800" dist="38100" dir="2700000" algn="tl" rotWithShape="0">
                        <a:prstClr val="black">
                          <a:alpha val="40000"/>
                        </a:prstClr>
                      </a:outerShdw>
                    </a:effectLst>
                  </pic:spPr>
                </pic:pic>
              </a:graphicData>
            </a:graphic>
          </wp:inline>
        </w:drawing>
      </w:r>
    </w:p>
    <w:p w:rsidR="0098678B" w:rsidRPr="0082544D" w:rsidRDefault="0098678B" w:rsidP="0098678B">
      <w:pPr>
        <w:pStyle w:val="Heading3"/>
      </w:pPr>
      <w:bookmarkStart w:id="15" w:name="_Working_with_Programs"/>
      <w:bookmarkEnd w:id="15"/>
      <w:r w:rsidRPr="0082544D">
        <w:t>Working with Programs</w:t>
      </w:r>
    </w:p>
    <w:p w:rsidR="0098678B" w:rsidRPr="00CF45DE" w:rsidRDefault="0098678B" w:rsidP="0098678B">
      <w:r>
        <w:t xml:space="preserve">After creating a new program, you will see that it contains an empty placeholder for every pipeline stage. Right-click on any stage to </w:t>
      </w:r>
      <w:r w:rsidRPr="00CF45DE">
        <w:t>add</w:t>
      </w:r>
      <w:r>
        <w:t xml:space="preserve"> an existing shader or create a new one:</w:t>
      </w:r>
    </w:p>
    <w:p w:rsidR="0098678B" w:rsidRDefault="0098678B" w:rsidP="0098678B">
      <w:pPr>
        <w:ind w:left="1170"/>
        <w:jc w:val="center"/>
      </w:pPr>
      <w:r w:rsidRPr="008C6D12">
        <w:rPr>
          <w:noProof/>
        </w:rPr>
        <mc:AlternateContent>
          <mc:Choice Requires="wps">
            <w:drawing>
              <wp:anchor distT="0" distB="0" distL="114300" distR="114300" simplePos="0" relativeHeight="251618304" behindDoc="0" locked="0" layoutInCell="1" allowOverlap="1" wp14:anchorId="354F8DA6" wp14:editId="47F9F3AB">
                <wp:simplePos x="0" y="0"/>
                <wp:positionH relativeFrom="column">
                  <wp:posOffset>6223000</wp:posOffset>
                </wp:positionH>
                <wp:positionV relativeFrom="paragraph">
                  <wp:posOffset>2483485</wp:posOffset>
                </wp:positionV>
                <wp:extent cx="2861522" cy="558800"/>
                <wp:effectExtent l="0" t="0" r="15240" b="12700"/>
                <wp:wrapNone/>
                <wp:docPr id="103" name="Rectangle 103"/>
                <wp:cNvGraphicFramePr/>
                <a:graphic xmlns:a="http://schemas.openxmlformats.org/drawingml/2006/main">
                  <a:graphicData uri="http://schemas.microsoft.com/office/word/2010/wordprocessingShape">
                    <wps:wsp>
                      <wps:cNvSpPr/>
                      <wps:spPr>
                        <a:xfrm>
                          <a:off x="0" y="0"/>
                          <a:ext cx="2861522" cy="558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FA0CD" id="Rectangle 103" o:spid="_x0000_s1026" style="position:absolute;margin-left:490pt;margin-top:195.55pt;width:225.3pt;height:4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" filled="f" strokecolor="red" strokeweight="2pt"/>
            </w:pict>
          </mc:Fallback>
        </mc:AlternateContent>
      </w:r>
      <w:r w:rsidRPr="00CF45DE">
        <w:rPr>
          <w:noProof/>
        </w:rPr>
        <w:drawing>
          <wp:inline distT="0" distB="0" distL="0" distR="0" wp14:anchorId="5B05C335" wp14:editId="071EAB2A">
            <wp:extent cx="3685660" cy="3971925"/>
            <wp:effectExtent l="38100" t="38100" r="86360" b="857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7596" b="57076"/>
                    <a:stretch/>
                  </pic:blipFill>
                  <pic:spPr bwMode="auto">
                    <a:xfrm>
                      <a:off x="0" y="0"/>
                      <a:ext cx="3698688" cy="3985965"/>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rsidRPr="00A60719">
        <w:rPr>
          <w:u w:val="single"/>
        </w:rPr>
        <w:t>Note</w:t>
      </w:r>
      <w:r>
        <w:t>: You can also double-click on a stage to create a new shader and automatically attach it to that Program’s stage.</w:t>
      </w:r>
    </w:p>
    <w:p w:rsidR="0098678B" w:rsidRDefault="0098678B" w:rsidP="0098678B">
      <w:r>
        <w:lastRenderedPageBreak/>
        <w:t>Whether you chose to create a new shader or to attach an existing one, after the shader is added to the program, it will also being listed under the Source Files pool for future use. This will enable you to attach that specific shader to other, future or existing, programs as well. There is no limit for the number of programs that can reference the same shader.</w:t>
      </w:r>
    </w:p>
    <w:p w:rsidR="0098678B" w:rsidRDefault="0098678B" w:rsidP="0098678B">
      <w:pPr>
        <w:ind w:left="1170"/>
        <w:jc w:val="center"/>
      </w:pPr>
      <w:r w:rsidRPr="008C6D12">
        <w:rPr>
          <w:noProof/>
        </w:rPr>
        <mc:AlternateContent>
          <mc:Choice Requires="wps">
            <w:drawing>
              <wp:anchor distT="0" distB="0" distL="114300" distR="114300" simplePos="0" relativeHeight="251622400" behindDoc="0" locked="0" layoutInCell="1" allowOverlap="1" wp14:anchorId="3E9914BE" wp14:editId="11BD967E">
                <wp:simplePos x="0" y="0"/>
                <wp:positionH relativeFrom="column">
                  <wp:posOffset>3640667</wp:posOffset>
                </wp:positionH>
                <wp:positionV relativeFrom="paragraph">
                  <wp:posOffset>2630170</wp:posOffset>
                </wp:positionV>
                <wp:extent cx="2285576" cy="431800"/>
                <wp:effectExtent l="0" t="0" r="19685" b="25400"/>
                <wp:wrapNone/>
                <wp:docPr id="113" name="Rectangle 113"/>
                <wp:cNvGraphicFramePr/>
                <a:graphic xmlns:a="http://schemas.openxmlformats.org/drawingml/2006/main">
                  <a:graphicData uri="http://schemas.microsoft.com/office/word/2010/wordprocessingShape">
                    <wps:wsp>
                      <wps:cNvSpPr/>
                      <wps:spPr>
                        <a:xfrm>
                          <a:off x="0" y="0"/>
                          <a:ext cx="2285576" cy="431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5424D" id="Rectangle 113" o:spid="_x0000_s1026" style="position:absolute;margin-left:286.65pt;margin-top:207.1pt;width:179.95pt;height:3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" filled="f" strokecolor="red" strokeweight="2pt"/>
            </w:pict>
          </mc:Fallback>
        </mc:AlternateContent>
      </w:r>
      <w:r w:rsidRPr="008C6D12">
        <w:rPr>
          <w:noProof/>
        </w:rPr>
        <mc:AlternateContent>
          <mc:Choice Requires="wps">
            <w:drawing>
              <wp:anchor distT="0" distB="0" distL="114300" distR="114300" simplePos="0" relativeHeight="251630592" behindDoc="0" locked="0" layoutInCell="1" allowOverlap="1" wp14:anchorId="31430E9B" wp14:editId="749417F0">
                <wp:simplePos x="0" y="0"/>
                <wp:positionH relativeFrom="column">
                  <wp:posOffset>3996267</wp:posOffset>
                </wp:positionH>
                <wp:positionV relativeFrom="paragraph">
                  <wp:posOffset>1741170</wp:posOffset>
                </wp:positionV>
                <wp:extent cx="1955800" cy="220133"/>
                <wp:effectExtent l="0" t="0" r="25400" b="27940"/>
                <wp:wrapNone/>
                <wp:docPr id="111" name="Rectangle 111"/>
                <wp:cNvGraphicFramePr/>
                <a:graphic xmlns:a="http://schemas.openxmlformats.org/drawingml/2006/main">
                  <a:graphicData uri="http://schemas.microsoft.com/office/word/2010/wordprocessingShape">
                    <wps:wsp>
                      <wps:cNvSpPr/>
                      <wps:spPr>
                        <a:xfrm>
                          <a:off x="0" y="0"/>
                          <a:ext cx="1955800" cy="22013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0B99A" id="Rectangle 111" o:spid="_x0000_s1026" style="position:absolute;margin-left:314.65pt;margin-top:137.1pt;width:154pt;height:17.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" filled="f" strokecolor="red" strokeweight="2pt"/>
            </w:pict>
          </mc:Fallback>
        </mc:AlternateContent>
      </w:r>
      <w:r>
        <w:rPr>
          <w:noProof/>
        </w:rPr>
        <w:drawing>
          <wp:inline distT="0" distB="0" distL="0" distR="0" wp14:anchorId="706744E6" wp14:editId="44CB2F5B">
            <wp:extent cx="7992534" cy="3447760"/>
            <wp:effectExtent l="38100" t="38100" r="104140" b="958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09400" cy="3455036"/>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r>
        <w:t>As you can see in the above screenshot, we attached SimpleVertexShader.vs as the vertex shader to our OpenGL Rendering Program, and it was also automatically added to the Source Files pool. We can now drag SimpleVertexShader.vs from the Source Files pool and drop it on the stage node of any Program that we may add to the project, to reuse SimpleVertexShader.vs (there is no dependency in the build process between different Programs).</w:t>
      </w:r>
    </w:p>
    <w:p w:rsidR="0098678B" w:rsidRDefault="0098678B" w:rsidP="0098678B">
      <w:r>
        <w:t>To build the program, right-click on it and select the Build option, or use the F7 shortcut:</w:t>
      </w:r>
    </w:p>
    <w:p w:rsidR="0098678B" w:rsidRDefault="0098678B" w:rsidP="0098678B">
      <w:pPr>
        <w:ind w:left="1170"/>
        <w:jc w:val="center"/>
      </w:pPr>
      <w:r w:rsidRPr="008C6D12">
        <w:rPr>
          <w:noProof/>
        </w:rPr>
        <mc:AlternateContent>
          <mc:Choice Requires="wps">
            <w:drawing>
              <wp:anchor distT="0" distB="0" distL="114300" distR="114300" simplePos="0" relativeHeight="251634688" behindDoc="0" locked="0" layoutInCell="1" allowOverlap="1" wp14:anchorId="41E47D04" wp14:editId="759CDCD0">
                <wp:simplePos x="0" y="0"/>
                <wp:positionH relativeFrom="column">
                  <wp:posOffset>5788025</wp:posOffset>
                </wp:positionH>
                <wp:positionV relativeFrom="paragraph">
                  <wp:posOffset>1301115</wp:posOffset>
                </wp:positionV>
                <wp:extent cx="3242733" cy="872066"/>
                <wp:effectExtent l="0" t="0" r="15240" b="23495"/>
                <wp:wrapNone/>
                <wp:docPr id="116" name="Rectangle 116"/>
                <wp:cNvGraphicFramePr/>
                <a:graphic xmlns:a="http://schemas.openxmlformats.org/drawingml/2006/main">
                  <a:graphicData uri="http://schemas.microsoft.com/office/word/2010/wordprocessingShape">
                    <wps:wsp>
                      <wps:cNvSpPr/>
                      <wps:spPr>
                        <a:xfrm>
                          <a:off x="0" y="0"/>
                          <a:ext cx="3242733" cy="87206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94F61" id="Rectangle 116" o:spid="_x0000_s1026" style="position:absolute;margin-left:455.75pt;margin-top:102.45pt;width:255.35pt;height:68.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" filled="f" strokecolor="red" strokeweight="2pt"/>
            </w:pict>
          </mc:Fallback>
        </mc:AlternateContent>
      </w:r>
      <w:r>
        <w:rPr>
          <w:noProof/>
        </w:rPr>
        <w:drawing>
          <wp:inline distT="0" distB="0" distL="0" distR="0" wp14:anchorId="1DD01A04" wp14:editId="5382C812">
            <wp:extent cx="3648523" cy="3872453"/>
            <wp:effectExtent l="38100" t="38100" r="104775" b="901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108" b="45483"/>
                    <a:stretch/>
                  </pic:blipFill>
                  <pic:spPr bwMode="auto">
                    <a:xfrm>
                      <a:off x="0" y="0"/>
                      <a:ext cx="3652327" cy="3876491"/>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You can also select the Program and manually click on the Build button in the Analyzer toolbar:</w:t>
      </w:r>
    </w:p>
    <w:p w:rsidR="0098678B" w:rsidRDefault="0098678B" w:rsidP="0098678B">
      <w:pPr>
        <w:ind w:left="1170"/>
        <w:jc w:val="center"/>
        <w:rPr>
          <w:noProof/>
        </w:rPr>
      </w:pPr>
    </w:p>
    <w:p w:rsidR="0098678B" w:rsidRDefault="0098678B" w:rsidP="0098678B">
      <w:pPr>
        <w:ind w:left="1170"/>
        <w:jc w:val="center"/>
      </w:pPr>
      <w:r w:rsidRPr="008C6D12">
        <w:rPr>
          <w:noProof/>
        </w:rPr>
        <w:lastRenderedPageBreak/>
        <mc:AlternateContent>
          <mc:Choice Requires="wps">
            <w:drawing>
              <wp:anchor distT="0" distB="0" distL="114300" distR="114300" simplePos="0" relativeHeight="251638784" behindDoc="0" locked="0" layoutInCell="1" allowOverlap="1" wp14:anchorId="5B42325B" wp14:editId="1592A268">
                <wp:simplePos x="0" y="0"/>
                <wp:positionH relativeFrom="column">
                  <wp:posOffset>7099935</wp:posOffset>
                </wp:positionH>
                <wp:positionV relativeFrom="paragraph">
                  <wp:posOffset>374650</wp:posOffset>
                </wp:positionV>
                <wp:extent cx="228600" cy="2540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22860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4AE67" id="Rectangle 120" o:spid="_x0000_s1026" style="position:absolute;margin-left:559.05pt;margin-top:29.5pt;width:18pt;height:20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" filled="f" strokecolor="red" strokeweight="2pt"/>
            </w:pict>
          </mc:Fallback>
        </mc:AlternateContent>
      </w:r>
      <w:r>
        <w:rPr>
          <w:noProof/>
        </w:rPr>
        <w:drawing>
          <wp:inline distT="0" distB="0" distL="0" distR="0" wp14:anchorId="356D1EFD" wp14:editId="364A9405">
            <wp:extent cx="2836333" cy="626110"/>
            <wp:effectExtent l="38100" t="38100" r="97790" b="977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7521" b="91179"/>
                    <a:stretch/>
                  </pic:blipFill>
                  <pic:spPr bwMode="auto">
                    <a:xfrm>
                      <a:off x="0" y="0"/>
                      <a:ext cx="2838598" cy="62661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p>
    <w:p w:rsidR="0098678B" w:rsidRPr="0082544D" w:rsidRDefault="0098678B" w:rsidP="0098678B">
      <w:pPr>
        <w:pStyle w:val="Heading3"/>
        <w:rPr>
          <w:b w:val="0"/>
          <w:bCs w:val="0"/>
        </w:rPr>
      </w:pPr>
      <w:bookmarkStart w:id="16" w:name="_Working_with_Folders"/>
      <w:bookmarkEnd w:id="16"/>
      <w:r w:rsidRPr="0082544D">
        <w:t>Working with Folders</w:t>
      </w:r>
    </w:p>
    <w:p w:rsidR="0098678B" w:rsidRDefault="0098678B" w:rsidP="0098678B">
      <w:r>
        <w:t>After creating a new OpenCL or DirectX Folder, an empty Folder would be listed in the Explorer Tree:</w:t>
      </w:r>
    </w:p>
    <w:p w:rsidR="0098678B" w:rsidRPr="00036950" w:rsidRDefault="0098678B" w:rsidP="0098678B">
      <w:pPr>
        <w:ind w:left="1170"/>
        <w:jc w:val="center"/>
        <w:rPr>
          <w:rtl/>
        </w:rPr>
      </w:pPr>
      <w:r w:rsidRPr="008C6D12">
        <w:rPr>
          <w:noProof/>
        </w:rPr>
        <mc:AlternateContent>
          <mc:Choice Requires="wps">
            <w:drawing>
              <wp:anchor distT="0" distB="0" distL="114300" distR="114300" simplePos="0" relativeHeight="251642880" behindDoc="0" locked="0" layoutInCell="1" allowOverlap="1" wp14:anchorId="661D61ED" wp14:editId="1042A056">
                <wp:simplePos x="0" y="0"/>
                <wp:positionH relativeFrom="column">
                  <wp:posOffset>5648325</wp:posOffset>
                </wp:positionH>
                <wp:positionV relativeFrom="paragraph">
                  <wp:posOffset>1887855</wp:posOffset>
                </wp:positionV>
                <wp:extent cx="2447925" cy="6953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7485D" id="Rectangle 123" o:spid="_x0000_s1026" style="position:absolute;margin-left:444.75pt;margin-top:148.65pt;width:192.75pt;height:54.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" filled="f" strokecolor="red" strokeweight="2pt"/>
            </w:pict>
          </mc:Fallback>
        </mc:AlternateContent>
      </w:r>
      <w:r>
        <w:rPr>
          <w:noProof/>
        </w:rPr>
        <w:drawing>
          <wp:inline distT="0" distB="0" distL="0" distR="0" wp14:anchorId="670DB18C" wp14:editId="13612B71">
            <wp:extent cx="4095750" cy="3381375"/>
            <wp:effectExtent l="38100" t="38100" r="95250" b="1047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r>
        <w:t>To create a new source file, and automatically add it to the Folder, double-click on the “Create new source file item…” item of the folder:</w:t>
      </w:r>
    </w:p>
    <w:p w:rsidR="0098678B" w:rsidRDefault="0098678B" w:rsidP="0098678B">
      <w:pPr>
        <w:ind w:left="1170"/>
        <w:jc w:val="center"/>
      </w:pPr>
      <w:r w:rsidRPr="008C6D12">
        <w:rPr>
          <w:noProof/>
        </w:rPr>
        <mc:AlternateContent>
          <mc:Choice Requires="wps">
            <w:drawing>
              <wp:anchor distT="0" distB="0" distL="114300" distR="114300" simplePos="0" relativeHeight="251646976" behindDoc="0" locked="0" layoutInCell="1" allowOverlap="1" wp14:anchorId="11CC50E4" wp14:editId="6647EF33">
                <wp:simplePos x="0" y="0"/>
                <wp:positionH relativeFrom="column">
                  <wp:posOffset>6124575</wp:posOffset>
                </wp:positionH>
                <wp:positionV relativeFrom="paragraph">
                  <wp:posOffset>2127885</wp:posOffset>
                </wp:positionV>
                <wp:extent cx="186690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C82F4" id="Rectangle 127" o:spid="_x0000_s1026" style="position:absolute;margin-left:482.25pt;margin-top:167.55pt;width:147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" filled="f" strokecolor="red" strokeweight="2pt"/>
            </w:pict>
          </mc:Fallback>
        </mc:AlternateContent>
      </w:r>
      <w:r>
        <w:rPr>
          <w:noProof/>
        </w:rPr>
        <w:drawing>
          <wp:inline distT="0" distB="0" distL="0" distR="0" wp14:anchorId="70B07674" wp14:editId="3CBD34CE">
            <wp:extent cx="4095750" cy="3381375"/>
            <wp:effectExtent l="38100" t="38100" r="95250" b="1047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r>
        <w:t>To add an existing source file, and automatically add it to the Folder, double-click on the “Add existing source file item…” item of the folder:</w:t>
      </w:r>
    </w:p>
    <w:p w:rsidR="0098678B" w:rsidRDefault="0098678B" w:rsidP="0098678B">
      <w:pPr>
        <w:ind w:left="1170"/>
        <w:jc w:val="center"/>
      </w:pPr>
      <w:r w:rsidRPr="008C6D12">
        <w:rPr>
          <w:noProof/>
        </w:rPr>
        <w:lastRenderedPageBreak/>
        <mc:AlternateContent>
          <mc:Choice Requires="wps">
            <w:drawing>
              <wp:anchor distT="0" distB="0" distL="114300" distR="114300" simplePos="0" relativeHeight="251651072" behindDoc="0" locked="0" layoutInCell="1" allowOverlap="1" wp14:anchorId="419F95A2" wp14:editId="223C36AE">
                <wp:simplePos x="0" y="0"/>
                <wp:positionH relativeFrom="column">
                  <wp:posOffset>6133465</wp:posOffset>
                </wp:positionH>
                <wp:positionV relativeFrom="paragraph">
                  <wp:posOffset>2342515</wp:posOffset>
                </wp:positionV>
                <wp:extent cx="1933575" cy="2381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2DBCE" id="Rectangle 134" o:spid="_x0000_s1026" style="position:absolute;margin-left:482.95pt;margin-top:184.45pt;width:152.25pt;height:1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" filled="f" strokecolor="red" strokeweight="2pt"/>
            </w:pict>
          </mc:Fallback>
        </mc:AlternateContent>
      </w:r>
      <w:r>
        <w:rPr>
          <w:noProof/>
        </w:rPr>
        <w:drawing>
          <wp:inline distT="0" distB="0" distL="0" distR="0" wp14:anchorId="7B0A67FB" wp14:editId="5943FFEB">
            <wp:extent cx="4095750" cy="3381375"/>
            <wp:effectExtent l="38100" t="38100" r="95250" b="1047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3381375"/>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pPr>
        <w:ind w:left="1170"/>
      </w:pPr>
    </w:p>
    <w:p w:rsidR="0098678B" w:rsidRDefault="0098678B" w:rsidP="0098678B">
      <w:r>
        <w:t>After adding source files to the Folder, they will be listed both under the active Folder and under the Source Files pool (for future use):</w:t>
      </w:r>
    </w:p>
    <w:p w:rsidR="0098678B" w:rsidRDefault="0098678B" w:rsidP="0098678B">
      <w:pPr>
        <w:ind w:left="1170"/>
        <w:jc w:val="center"/>
      </w:pPr>
      <w:r w:rsidRPr="008C6D12">
        <w:rPr>
          <w:noProof/>
        </w:rPr>
        <mc:AlternateContent>
          <mc:Choice Requires="wps">
            <w:drawing>
              <wp:anchor distT="0" distB="0" distL="114300" distR="114300" simplePos="0" relativeHeight="251659264" behindDoc="0" locked="0" layoutInCell="1" allowOverlap="1" wp14:anchorId="20BDBE67" wp14:editId="2A3E3BB4">
                <wp:simplePos x="0" y="0"/>
                <wp:positionH relativeFrom="column">
                  <wp:posOffset>2790825</wp:posOffset>
                </wp:positionH>
                <wp:positionV relativeFrom="paragraph">
                  <wp:posOffset>2392045</wp:posOffset>
                </wp:positionV>
                <wp:extent cx="1638300" cy="361950"/>
                <wp:effectExtent l="0" t="0" r="19050" b="19050"/>
                <wp:wrapNone/>
                <wp:docPr id="140" name="Rectangle 140"/>
                <wp:cNvGraphicFramePr/>
                <a:graphic xmlns:a="http://schemas.openxmlformats.org/drawingml/2006/main">
                  <a:graphicData uri="http://schemas.microsoft.com/office/word/2010/wordprocessingShape">
                    <wps:wsp>
                      <wps:cNvSpPr/>
                      <wps:spPr>
                        <a:xfrm>
                          <a:off x="0" y="0"/>
                          <a:ext cx="1638300" cy="361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67B6D" id="Rectangle 140" o:spid="_x0000_s1026" style="position:absolute;margin-left:219.75pt;margin-top:188.35pt;width:129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" filled="f" strokecolor="red" strokeweight="2pt"/>
            </w:pict>
          </mc:Fallback>
        </mc:AlternateContent>
      </w:r>
      <w:r w:rsidRPr="008C6D12">
        <w:rPr>
          <w:noProof/>
        </w:rPr>
        <mc:AlternateContent>
          <mc:Choice Requires="wps">
            <w:drawing>
              <wp:anchor distT="0" distB="0" distL="114300" distR="114300" simplePos="0" relativeHeight="251655168" behindDoc="0" locked="0" layoutInCell="1" allowOverlap="1" wp14:anchorId="30852A67" wp14:editId="7FB88C3A">
                <wp:simplePos x="0" y="0"/>
                <wp:positionH relativeFrom="column">
                  <wp:posOffset>2800350</wp:posOffset>
                </wp:positionH>
                <wp:positionV relativeFrom="paragraph">
                  <wp:posOffset>1572895</wp:posOffset>
                </wp:positionV>
                <wp:extent cx="1638300" cy="361950"/>
                <wp:effectExtent l="0" t="0" r="19050" b="19050"/>
                <wp:wrapNone/>
                <wp:docPr id="146" name="Rectangle 146"/>
                <wp:cNvGraphicFramePr/>
                <a:graphic xmlns:a="http://schemas.openxmlformats.org/drawingml/2006/main">
                  <a:graphicData uri="http://schemas.microsoft.com/office/word/2010/wordprocessingShape">
                    <wps:wsp>
                      <wps:cNvSpPr/>
                      <wps:spPr>
                        <a:xfrm>
                          <a:off x="0" y="0"/>
                          <a:ext cx="1638300" cy="361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F6739" id="Rectangle 146" o:spid="_x0000_s1026" style="position:absolute;margin-left:220.5pt;margin-top:123.85pt;width:129pt;height:2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" filled="f" strokecolor="red" strokeweight="2pt"/>
            </w:pict>
          </mc:Fallback>
        </mc:AlternateContent>
      </w:r>
      <w:r>
        <w:rPr>
          <w:noProof/>
        </w:rPr>
        <w:drawing>
          <wp:inline distT="0" distB="0" distL="0" distR="0" wp14:anchorId="65E892F7" wp14:editId="265AFE59">
            <wp:extent cx="10306050" cy="3309869"/>
            <wp:effectExtent l="38100" t="38100" r="95250" b="1003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10023" cy="3311145"/>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To configure the build properties of a source file under a specific Folder, click on that source file and use the Analyzer toolbar’s Type and Entry point drop-down lists. The first sets the type of the shader and the latter specifies the specific target shader (among the shaders in the source file). This configuration is </w:t>
      </w:r>
      <w:r w:rsidRPr="00BA22B8">
        <w:rPr>
          <w:u w:val="single"/>
        </w:rPr>
        <w:t>Folder-specific</w:t>
      </w:r>
      <w:r>
        <w:t>. That is, the same source file can be set with different properties under different Folders. CodeXL will remember those configurations for you.</w:t>
      </w:r>
    </w:p>
    <w:p w:rsidR="0098678B" w:rsidRDefault="0098678B" w:rsidP="0098678B">
      <w:r>
        <w:t>To configure the build properties of the Folder, click on the Folder and adjust the enabled items in the Analyzer toolbar. For CodeXL 2.0, this is only relevant to the DX Shader Model property of DX Folders:</w:t>
      </w:r>
    </w:p>
    <w:p w:rsidR="0098678B" w:rsidRDefault="0098678B" w:rsidP="0098678B">
      <w:pPr>
        <w:ind w:left="1170"/>
        <w:jc w:val="center"/>
      </w:pPr>
      <w:r w:rsidRPr="008C6D12">
        <w:rPr>
          <w:noProof/>
        </w:rPr>
        <w:lastRenderedPageBreak/>
        <mc:AlternateContent>
          <mc:Choice Requires="wps">
            <w:drawing>
              <wp:anchor distT="0" distB="0" distL="114300" distR="114300" simplePos="0" relativeHeight="251663360" behindDoc="0" locked="0" layoutInCell="1" allowOverlap="1" wp14:anchorId="0BDC7666" wp14:editId="23B6E745">
                <wp:simplePos x="0" y="0"/>
                <wp:positionH relativeFrom="column">
                  <wp:posOffset>9372600</wp:posOffset>
                </wp:positionH>
                <wp:positionV relativeFrom="paragraph">
                  <wp:posOffset>533400</wp:posOffset>
                </wp:positionV>
                <wp:extent cx="1628775" cy="7143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628775" cy="7143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00A70" id="Rectangle 148" o:spid="_x0000_s1026" style="position:absolute;margin-left:738pt;margin-top:42pt;width:128.2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" filled="f" strokecolor="red" strokeweight="2pt"/>
            </w:pict>
          </mc:Fallback>
        </mc:AlternateContent>
      </w:r>
      <w:r>
        <w:rPr>
          <w:noProof/>
        </w:rPr>
        <w:drawing>
          <wp:inline distT="0" distB="0" distL="0" distR="0" wp14:anchorId="3AD30F18" wp14:editId="4DF6DB11">
            <wp:extent cx="9400672" cy="2790825"/>
            <wp:effectExtent l="38100" t="38100" r="86360" b="857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4624" b="70773"/>
                    <a:stretch/>
                  </pic:blipFill>
                  <pic:spPr bwMode="auto">
                    <a:xfrm>
                      <a:off x="0" y="0"/>
                      <a:ext cx="9405939" cy="2792389"/>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Once set, the DX Shader Model value will hold for all the shaders in the selected Folder. For example, if you choose 5_0 as the DX Shader Model, any D3D vertex shader in that Folder will be compiled using shader model vs_5_0.</w:t>
      </w:r>
    </w:p>
    <w:p w:rsidR="0098678B" w:rsidRDefault="0098678B" w:rsidP="0098678B">
      <w:r>
        <w:t>To build the whole Folder, right-click on it and select the Build item:</w:t>
      </w:r>
    </w:p>
    <w:p w:rsidR="0098678B" w:rsidRDefault="0098678B" w:rsidP="0098678B">
      <w:pPr>
        <w:ind w:left="1170"/>
        <w:jc w:val="center"/>
      </w:pPr>
      <w:r w:rsidRPr="008C6D12">
        <w:rPr>
          <w:noProof/>
        </w:rPr>
        <mc:AlternateContent>
          <mc:Choice Requires="wps">
            <w:drawing>
              <wp:anchor distT="0" distB="0" distL="114300" distR="114300" simplePos="0" relativeHeight="251667456" behindDoc="0" locked="0" layoutInCell="1" allowOverlap="1" wp14:anchorId="123F02BB" wp14:editId="16587476">
                <wp:simplePos x="0" y="0"/>
                <wp:positionH relativeFrom="column">
                  <wp:posOffset>7048500</wp:posOffset>
                </wp:positionH>
                <wp:positionV relativeFrom="paragraph">
                  <wp:posOffset>1439545</wp:posOffset>
                </wp:positionV>
                <wp:extent cx="24003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2400300" cy="257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6680D" id="Rectangle 150" o:spid="_x0000_s1026" style="position:absolute;margin-left:555pt;margin-top:113.35pt;width:189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" filled="f" strokecolor="red" strokeweight="2pt"/>
            </w:pict>
          </mc:Fallback>
        </mc:AlternateContent>
      </w:r>
      <w:r>
        <w:rPr>
          <w:noProof/>
        </w:rPr>
        <w:drawing>
          <wp:inline distT="0" distB="0" distL="0" distR="0" wp14:anchorId="5A789301" wp14:editId="5EAC79C8">
            <wp:extent cx="4297349" cy="3571875"/>
            <wp:effectExtent l="38100" t="38100" r="103505" b="857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68554" b="53533"/>
                    <a:stretch/>
                  </pic:blipFill>
                  <pic:spPr bwMode="auto">
                    <a:xfrm>
                      <a:off x="0" y="0"/>
                      <a:ext cx="4303512" cy="3576998"/>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98678B" w:rsidRDefault="0098678B" w:rsidP="0098678B">
      <w:pPr>
        <w:ind w:left="1170"/>
        <w:jc w:val="center"/>
        <w:rPr>
          <w:noProof/>
        </w:rPr>
      </w:pPr>
    </w:p>
    <w:p w:rsidR="0098678B" w:rsidRDefault="0098678B" w:rsidP="0098678B">
      <w:pPr>
        <w:ind w:left="1170"/>
        <w:jc w:val="center"/>
        <w:rPr>
          <w:noProof/>
        </w:rPr>
      </w:pPr>
    </w:p>
    <w:p w:rsidR="0098678B" w:rsidRDefault="0098678B" w:rsidP="0098678B">
      <w:pPr>
        <w:tabs>
          <w:tab w:val="left" w:pos="17730"/>
        </w:tabs>
        <w:ind w:left="1170"/>
        <w:jc w:val="center"/>
      </w:pPr>
      <w:r w:rsidRPr="008C6D12">
        <w:rPr>
          <w:noProof/>
        </w:rPr>
        <w:lastRenderedPageBreak/>
        <mc:AlternateContent>
          <mc:Choice Requires="wps">
            <w:drawing>
              <wp:anchor distT="0" distB="0" distL="114300" distR="114300" simplePos="0" relativeHeight="251671552" behindDoc="0" locked="0" layoutInCell="1" allowOverlap="1" wp14:anchorId="19C8E77E" wp14:editId="4B658D96">
                <wp:simplePos x="0" y="0"/>
                <wp:positionH relativeFrom="column">
                  <wp:posOffset>5438775</wp:posOffset>
                </wp:positionH>
                <wp:positionV relativeFrom="paragraph">
                  <wp:posOffset>1485900</wp:posOffset>
                </wp:positionV>
                <wp:extent cx="3990975" cy="8096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3990975" cy="809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ED077" id="Rectangle 155" o:spid="_x0000_s1026" style="position:absolute;margin-left:428.25pt;margin-top:117pt;width:314.25pt;height:6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" filled="f" strokecolor="red" strokeweight="2pt"/>
            </w:pict>
          </mc:Fallback>
        </mc:AlternateContent>
      </w:r>
      <w:r>
        <w:rPr>
          <w:noProof/>
        </w:rPr>
        <w:drawing>
          <wp:inline distT="0" distB="0" distL="0" distR="0" wp14:anchorId="11F591E8" wp14:editId="14EB1FAA">
            <wp:extent cx="4396105" cy="3571619"/>
            <wp:effectExtent l="38100" t="38100" r="99695" b="863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7" r="67556" b="53740"/>
                    <a:stretch/>
                  </pic:blipFill>
                  <pic:spPr bwMode="auto">
                    <a:xfrm>
                      <a:off x="0" y="0"/>
                      <a:ext cx="4406374" cy="357996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pStyle w:val="Heading3"/>
      </w:pPr>
      <w:bookmarkStart w:id="17" w:name="_Toc371318825"/>
      <w:bookmarkStart w:id="18" w:name="_Toc371468534"/>
      <w:bookmarkStart w:id="19" w:name="OLE_LINK86"/>
    </w:p>
    <w:p w:rsidR="0098678B" w:rsidRDefault="0098678B" w:rsidP="0098678B">
      <w:pPr>
        <w:pStyle w:val="Heading3"/>
      </w:pPr>
      <w:bookmarkStart w:id="20" w:name="_Adding_source_files"/>
      <w:bookmarkEnd w:id="20"/>
      <w:r>
        <w:t>Adding source files to an existing project</w:t>
      </w:r>
      <w:bookmarkEnd w:id="17"/>
      <w:bookmarkEnd w:id="18"/>
    </w:p>
    <w:bookmarkEnd w:id="19"/>
    <w:p w:rsidR="0098678B" w:rsidRDefault="0098678B" w:rsidP="0098678B">
      <w:pPr>
        <w:rPr>
          <w:lang w:eastAsia="x-none"/>
        </w:rPr>
      </w:pPr>
      <w:r>
        <w:rPr>
          <w:lang w:eastAsia="x-none"/>
        </w:rPr>
        <w:t>The previous sections described how to add existing source files to specific Programs or Folders. You can also add existing source files to the Source Files pool of a project, without attaching the files to any Program or Folder. To do so, double-click on the “Add an existing source file…” node under the Source Files pool:</w:t>
      </w:r>
    </w:p>
    <w:p w:rsidR="0098678B" w:rsidRDefault="0098678B" w:rsidP="0098678B">
      <w:pPr>
        <w:jc w:val="center"/>
        <w:rPr>
          <w:lang w:eastAsia="x-none"/>
        </w:rPr>
      </w:pPr>
      <w:r w:rsidRPr="008C6D12">
        <w:rPr>
          <w:noProof/>
        </w:rPr>
        <mc:AlternateContent>
          <mc:Choice Requires="wps">
            <w:drawing>
              <wp:anchor distT="0" distB="0" distL="114300" distR="114300" simplePos="0" relativeHeight="251700224" behindDoc="0" locked="0" layoutInCell="1" allowOverlap="1" wp14:anchorId="1B2A80F2" wp14:editId="48A182A1">
                <wp:simplePos x="0" y="0"/>
                <wp:positionH relativeFrom="column">
                  <wp:posOffset>5267325</wp:posOffset>
                </wp:positionH>
                <wp:positionV relativeFrom="paragraph">
                  <wp:posOffset>3200400</wp:posOffset>
                </wp:positionV>
                <wp:extent cx="2647950" cy="1371600"/>
                <wp:effectExtent l="0" t="0" r="19050" b="19050"/>
                <wp:wrapNone/>
                <wp:docPr id="159" name="Rectangle 159"/>
                <wp:cNvGraphicFramePr/>
                <a:graphic xmlns:a="http://schemas.openxmlformats.org/drawingml/2006/main">
                  <a:graphicData uri="http://schemas.microsoft.com/office/word/2010/wordprocessingShape">
                    <wps:wsp>
                      <wps:cNvSpPr/>
                      <wps:spPr>
                        <a:xfrm>
                          <a:off x="0" y="0"/>
                          <a:ext cx="2647950" cy="1371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CB278" id="Rectangle 159" o:spid="_x0000_s1026" style="position:absolute;margin-left:414.75pt;margin-top:252pt;width:208.5pt;height:10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" filled="f" strokecolor="red" strokeweight="2pt"/>
            </w:pict>
          </mc:Fallback>
        </mc:AlternateContent>
      </w:r>
      <w:r>
        <w:rPr>
          <w:noProof/>
        </w:rPr>
        <w:drawing>
          <wp:inline distT="0" distB="0" distL="0" distR="0" wp14:anchorId="771D3599" wp14:editId="369E29FD">
            <wp:extent cx="4095750" cy="4705350"/>
            <wp:effectExtent l="38100" t="38100" r="95250" b="952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470535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pPr>
        <w:pStyle w:val="Heading3"/>
      </w:pPr>
      <w:bookmarkStart w:id="21" w:name="_Creating_a_new_1"/>
      <w:bookmarkStart w:id="22" w:name="OLE_LINK87"/>
      <w:bookmarkStart w:id="23" w:name="OLE_LINK7"/>
      <w:bookmarkEnd w:id="21"/>
      <w:r>
        <w:lastRenderedPageBreak/>
        <w:t>Creating a new source file in an existing project</w:t>
      </w:r>
    </w:p>
    <w:p w:rsidR="0098678B" w:rsidRDefault="0098678B" w:rsidP="0098678B">
      <w:pPr>
        <w:rPr>
          <w:lang w:eastAsia="x-none"/>
        </w:rPr>
      </w:pPr>
      <w:bookmarkStart w:id="24" w:name="_Analyze_Mode_Options"/>
      <w:bookmarkStart w:id="25" w:name="_Toc362272196"/>
      <w:bookmarkEnd w:id="22"/>
      <w:bookmarkEnd w:id="23"/>
      <w:bookmarkEnd w:id="24"/>
      <w:r>
        <w:rPr>
          <w:lang w:eastAsia="x-none"/>
        </w:rPr>
        <w:t>The previous sections described how to create a new source files and attach it to a specific Program or Folder. You can also create new source files which will only be added to the Source Files pool of a project, without attaching the files to any Program or Folder. To do so, double click on the “Create new source file…” node under the Source Files pool:</w:t>
      </w:r>
    </w:p>
    <w:p w:rsidR="0098678B" w:rsidRDefault="0098678B" w:rsidP="0098678B">
      <w:pPr>
        <w:jc w:val="center"/>
        <w:rPr>
          <w:lang w:eastAsia="x-none"/>
        </w:rPr>
      </w:pPr>
      <w:r w:rsidRPr="008C6D12">
        <w:rPr>
          <w:noProof/>
        </w:rPr>
        <mc:AlternateContent>
          <mc:Choice Requires="wps">
            <w:drawing>
              <wp:anchor distT="0" distB="0" distL="114300" distR="114300" simplePos="0" relativeHeight="251683840" behindDoc="0" locked="0" layoutInCell="1" allowOverlap="1" wp14:anchorId="6CBDAF0A" wp14:editId="43F1148F">
                <wp:simplePos x="0" y="0"/>
                <wp:positionH relativeFrom="column">
                  <wp:posOffset>5257800</wp:posOffset>
                </wp:positionH>
                <wp:positionV relativeFrom="paragraph">
                  <wp:posOffset>3190240</wp:posOffset>
                </wp:positionV>
                <wp:extent cx="2647950" cy="1371600"/>
                <wp:effectExtent l="0" t="0" r="19050" b="19050"/>
                <wp:wrapNone/>
                <wp:docPr id="165" name="Rectangle 165"/>
                <wp:cNvGraphicFramePr/>
                <a:graphic xmlns:a="http://schemas.openxmlformats.org/drawingml/2006/main">
                  <a:graphicData uri="http://schemas.microsoft.com/office/word/2010/wordprocessingShape">
                    <wps:wsp>
                      <wps:cNvSpPr/>
                      <wps:spPr>
                        <a:xfrm>
                          <a:off x="0" y="0"/>
                          <a:ext cx="2647950" cy="1371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1C2F0" id="Rectangle 165" o:spid="_x0000_s1026" style="position:absolute;margin-left:414pt;margin-top:251.2pt;width:208.5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" filled="f" strokecolor="red" strokeweight="2pt"/>
            </w:pict>
          </mc:Fallback>
        </mc:AlternateContent>
      </w:r>
      <w:r>
        <w:rPr>
          <w:noProof/>
        </w:rPr>
        <w:drawing>
          <wp:inline distT="0" distB="0" distL="0" distR="0" wp14:anchorId="12AE8A98" wp14:editId="4D079820">
            <wp:extent cx="4114800" cy="4667250"/>
            <wp:effectExtent l="38100" t="38100" r="95250" b="952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466725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pPr>
        <w:rPr>
          <w:lang w:eastAsia="x-none"/>
        </w:rPr>
      </w:pPr>
      <w:r>
        <w:rPr>
          <w:lang w:eastAsia="x-none"/>
        </w:rPr>
        <w:t>This will open up the “Create a New Source File” dialog:</w:t>
      </w:r>
    </w:p>
    <w:p w:rsidR="0098678B" w:rsidRDefault="0098678B" w:rsidP="0098678B">
      <w:pPr>
        <w:jc w:val="center"/>
        <w:rPr>
          <w:lang w:eastAsia="x-none"/>
        </w:rPr>
      </w:pPr>
      <w:r>
        <w:rPr>
          <w:noProof/>
        </w:rPr>
        <w:lastRenderedPageBreak/>
        <w:drawing>
          <wp:inline distT="0" distB="0" distL="0" distR="0" wp14:anchorId="3763D23A" wp14:editId="0B84C34E">
            <wp:extent cx="3829050" cy="51339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5133975"/>
                    </a:xfrm>
                    <a:prstGeom prst="rect">
                      <a:avLst/>
                    </a:prstGeom>
                  </pic:spPr>
                </pic:pic>
              </a:graphicData>
            </a:graphic>
          </wp:inline>
        </w:drawing>
      </w:r>
    </w:p>
    <w:p w:rsidR="0098678B" w:rsidRDefault="0098678B" w:rsidP="0098678B">
      <w:pPr>
        <w:rPr>
          <w:lang w:eastAsia="x-none"/>
        </w:rPr>
      </w:pPr>
      <w:r>
        <w:rPr>
          <w:lang w:eastAsia="x-none"/>
        </w:rPr>
        <w:t>First, you need to select the platform of choice, in order to specify the type of source file that you would like to create:</w:t>
      </w:r>
    </w:p>
    <w:p w:rsidR="0098678B" w:rsidRDefault="0098678B" w:rsidP="0098678B">
      <w:pPr>
        <w:jc w:val="center"/>
        <w:rPr>
          <w:noProof/>
        </w:rPr>
      </w:pPr>
      <w:r w:rsidRPr="008C6D12">
        <w:rPr>
          <w:noProof/>
        </w:rPr>
        <w:lastRenderedPageBreak/>
        <mc:AlternateContent>
          <mc:Choice Requires="wps">
            <w:drawing>
              <wp:anchor distT="0" distB="0" distL="114300" distR="114300" simplePos="0" relativeHeight="251687936" behindDoc="0" locked="0" layoutInCell="1" allowOverlap="1" wp14:anchorId="7F453EB4" wp14:editId="1E838883">
                <wp:simplePos x="0" y="0"/>
                <wp:positionH relativeFrom="column">
                  <wp:posOffset>5257799</wp:posOffset>
                </wp:positionH>
                <wp:positionV relativeFrom="paragraph">
                  <wp:posOffset>666750</wp:posOffset>
                </wp:positionV>
                <wp:extent cx="3705225" cy="276225"/>
                <wp:effectExtent l="0" t="0" r="28575" b="28575"/>
                <wp:wrapNone/>
                <wp:docPr id="170" name="Rectangle 170"/>
                <wp:cNvGraphicFramePr/>
                <a:graphic xmlns:a="http://schemas.openxmlformats.org/drawingml/2006/main">
                  <a:graphicData uri="http://schemas.microsoft.com/office/word/2010/wordprocessingShape">
                    <wps:wsp>
                      <wps:cNvSpPr/>
                      <wps:spPr>
                        <a:xfrm>
                          <a:off x="0" y="0"/>
                          <a:ext cx="370522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5169" id="Rectangle 170" o:spid="_x0000_s1026" style="position:absolute;margin-left:414pt;margin-top:52.5pt;width:291.7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" filled="f" strokecolor="red" strokeweight="2pt"/>
            </w:pict>
          </mc:Fallback>
        </mc:AlternateContent>
      </w:r>
      <w:r>
        <w:rPr>
          <w:noProof/>
        </w:rPr>
        <w:drawing>
          <wp:inline distT="0" distB="0" distL="0" distR="0" wp14:anchorId="3718CCA7" wp14:editId="4D6FEBF3">
            <wp:extent cx="3829050" cy="513397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5133975"/>
                    </a:xfrm>
                    <a:prstGeom prst="rect">
                      <a:avLst/>
                    </a:prstGeom>
                  </pic:spPr>
                </pic:pic>
              </a:graphicData>
            </a:graphic>
          </wp:inline>
        </w:drawing>
      </w:r>
    </w:p>
    <w:p w:rsidR="0098678B" w:rsidRDefault="0098678B" w:rsidP="0098678B">
      <w:pPr>
        <w:rPr>
          <w:lang w:eastAsia="x-none"/>
        </w:rPr>
      </w:pPr>
      <w:r>
        <w:rPr>
          <w:lang w:eastAsia="x-none"/>
        </w:rPr>
        <w:t>Then, you need to select the type of the source file (this step is relevant to all platforms, except for OpenCL, where there are only .cl files):</w:t>
      </w:r>
    </w:p>
    <w:p w:rsidR="0098678B" w:rsidRDefault="0098678B" w:rsidP="0098678B">
      <w:pPr>
        <w:jc w:val="center"/>
        <w:rPr>
          <w:lang w:eastAsia="x-none"/>
        </w:rPr>
      </w:pPr>
      <w:r w:rsidRPr="008C6D12">
        <w:rPr>
          <w:noProof/>
        </w:rPr>
        <w:lastRenderedPageBreak/>
        <mc:AlternateContent>
          <mc:Choice Requires="wps">
            <w:drawing>
              <wp:anchor distT="0" distB="0" distL="114300" distR="114300" simplePos="0" relativeHeight="251692032" behindDoc="0" locked="0" layoutInCell="1" allowOverlap="1" wp14:anchorId="59BB957A" wp14:editId="0C625F1C">
                <wp:simplePos x="0" y="0"/>
                <wp:positionH relativeFrom="column">
                  <wp:posOffset>5238750</wp:posOffset>
                </wp:positionH>
                <wp:positionV relativeFrom="paragraph">
                  <wp:posOffset>952500</wp:posOffset>
                </wp:positionV>
                <wp:extent cx="3705225" cy="1647825"/>
                <wp:effectExtent l="0" t="0" r="28575" b="28575"/>
                <wp:wrapNone/>
                <wp:docPr id="173" name="Rectangle 173"/>
                <wp:cNvGraphicFramePr/>
                <a:graphic xmlns:a="http://schemas.openxmlformats.org/drawingml/2006/main">
                  <a:graphicData uri="http://schemas.microsoft.com/office/word/2010/wordprocessingShape">
                    <wps:wsp>
                      <wps:cNvSpPr/>
                      <wps:spPr>
                        <a:xfrm>
                          <a:off x="0" y="0"/>
                          <a:ext cx="3705225" cy="1647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4A02F" id="Rectangle 173" o:spid="_x0000_s1026" style="position:absolute;margin-left:412.5pt;margin-top:75pt;width:291.75pt;height:12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" filled="f" strokecolor="red" strokeweight="2pt"/>
            </w:pict>
          </mc:Fallback>
        </mc:AlternateContent>
      </w:r>
      <w:r>
        <w:rPr>
          <w:noProof/>
        </w:rPr>
        <w:drawing>
          <wp:inline distT="0" distB="0" distL="0" distR="0" wp14:anchorId="34E77D54" wp14:editId="2FBFD649">
            <wp:extent cx="3829050" cy="513397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5133975"/>
                    </a:xfrm>
                    <a:prstGeom prst="rect">
                      <a:avLst/>
                    </a:prstGeom>
                  </pic:spPr>
                </pic:pic>
              </a:graphicData>
            </a:graphic>
          </wp:inline>
        </w:drawing>
      </w:r>
    </w:p>
    <w:p w:rsidR="0098678B" w:rsidRDefault="0098678B" w:rsidP="0098678B">
      <w:pPr>
        <w:rPr>
          <w:lang w:eastAsia="x-none"/>
        </w:rPr>
      </w:pPr>
      <w:r>
        <w:rPr>
          <w:lang w:eastAsia="x-none"/>
        </w:rPr>
        <w:t>As a last step, you need to select what to do with that file using the Associate with program drop-down list:</w:t>
      </w:r>
    </w:p>
    <w:p w:rsidR="0098678B" w:rsidRDefault="0098678B" w:rsidP="0098678B">
      <w:pPr>
        <w:jc w:val="center"/>
        <w:rPr>
          <w:lang w:eastAsia="x-none"/>
        </w:rPr>
      </w:pPr>
      <w:r w:rsidRPr="008C6D12">
        <w:rPr>
          <w:noProof/>
        </w:rPr>
        <w:lastRenderedPageBreak/>
        <mc:AlternateContent>
          <mc:Choice Requires="wps">
            <w:drawing>
              <wp:anchor distT="0" distB="0" distL="114300" distR="114300" simplePos="0" relativeHeight="251696128" behindDoc="0" locked="0" layoutInCell="1" allowOverlap="1" wp14:anchorId="6D8C6F08" wp14:editId="3F8C6ECE">
                <wp:simplePos x="0" y="0"/>
                <wp:positionH relativeFrom="column">
                  <wp:posOffset>5276850</wp:posOffset>
                </wp:positionH>
                <wp:positionV relativeFrom="paragraph">
                  <wp:posOffset>2609215</wp:posOffset>
                </wp:positionV>
                <wp:extent cx="3705225" cy="276225"/>
                <wp:effectExtent l="0" t="0" r="28575" b="28575"/>
                <wp:wrapNone/>
                <wp:docPr id="174" name="Rectangle 174"/>
                <wp:cNvGraphicFramePr/>
                <a:graphic xmlns:a="http://schemas.openxmlformats.org/drawingml/2006/main">
                  <a:graphicData uri="http://schemas.microsoft.com/office/word/2010/wordprocessingShape">
                    <wps:wsp>
                      <wps:cNvSpPr/>
                      <wps:spPr>
                        <a:xfrm>
                          <a:off x="0" y="0"/>
                          <a:ext cx="370522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49628" id="Rectangle 174" o:spid="_x0000_s1026" style="position:absolute;margin-left:415.5pt;margin-top:205.45pt;width:291.7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" filled="f" strokecolor="red" strokeweight="2pt"/>
            </w:pict>
          </mc:Fallback>
        </mc:AlternateContent>
      </w:r>
      <w:r>
        <w:rPr>
          <w:noProof/>
        </w:rPr>
        <w:drawing>
          <wp:inline distT="0" distB="0" distL="0" distR="0" wp14:anchorId="0983BA11" wp14:editId="1D85E0DD">
            <wp:extent cx="3829050" cy="5133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5133975"/>
                    </a:xfrm>
                    <a:prstGeom prst="rect">
                      <a:avLst/>
                    </a:prstGeom>
                  </pic:spPr>
                </pic:pic>
              </a:graphicData>
            </a:graphic>
          </wp:inline>
        </w:drawing>
      </w:r>
    </w:p>
    <w:p w:rsidR="0098678B" w:rsidRDefault="0098678B" w:rsidP="0098678B">
      <w:pPr>
        <w:rPr>
          <w:lang w:eastAsia="x-none"/>
        </w:rPr>
      </w:pPr>
      <w:r>
        <w:rPr>
          <w:lang w:eastAsia="x-none"/>
        </w:rPr>
        <w:t>There are three options:</w:t>
      </w:r>
    </w:p>
    <w:p w:rsidR="0098678B" w:rsidRDefault="0098678B" w:rsidP="0098678B">
      <w:pPr>
        <w:pStyle w:val="ListParagraph"/>
        <w:numPr>
          <w:ilvl w:val="0"/>
          <w:numId w:val="13"/>
        </w:numPr>
        <w:rPr>
          <w:rFonts w:asciiTheme="minorHAnsi" w:hAnsiTheme="minorHAnsi"/>
          <w:sz w:val="22"/>
          <w:lang w:eastAsia="x-none"/>
        </w:rPr>
      </w:pPr>
      <w:r w:rsidRPr="00B411CC">
        <w:rPr>
          <w:rFonts w:asciiTheme="minorHAnsi" w:hAnsiTheme="minorHAnsi"/>
          <w:sz w:val="22"/>
          <w:lang w:eastAsia="x-none"/>
        </w:rPr>
        <w:t xml:space="preserve">Create a New Program (or: Folder): CodeXL </w:t>
      </w:r>
      <w:r>
        <w:rPr>
          <w:rFonts w:asciiTheme="minorHAnsi" w:hAnsiTheme="minorHAnsi"/>
          <w:sz w:val="22"/>
          <w:lang w:eastAsia="x-none"/>
        </w:rPr>
        <w:t xml:space="preserve">will </w:t>
      </w:r>
      <w:r w:rsidRPr="00B411CC">
        <w:rPr>
          <w:rFonts w:asciiTheme="minorHAnsi" w:hAnsiTheme="minorHAnsi"/>
          <w:sz w:val="22"/>
          <w:lang w:eastAsia="x-none"/>
        </w:rPr>
        <w:t xml:space="preserve">automatically create a new program of the relevant </w:t>
      </w:r>
      <w:r>
        <w:rPr>
          <w:rFonts w:asciiTheme="minorHAnsi" w:hAnsiTheme="minorHAnsi"/>
          <w:sz w:val="22"/>
          <w:lang w:eastAsia="x-none"/>
        </w:rPr>
        <w:t>type, and attach the source file to that program/folder.</w:t>
      </w:r>
    </w:p>
    <w:p w:rsidR="0098678B" w:rsidRDefault="0098678B" w:rsidP="0098678B">
      <w:pPr>
        <w:pStyle w:val="ListParagraph"/>
        <w:numPr>
          <w:ilvl w:val="0"/>
          <w:numId w:val="13"/>
        </w:numPr>
        <w:rPr>
          <w:rFonts w:asciiTheme="minorHAnsi" w:hAnsiTheme="minorHAnsi"/>
          <w:sz w:val="22"/>
          <w:lang w:eastAsia="x-none"/>
        </w:rPr>
      </w:pPr>
      <w:r>
        <w:rPr>
          <w:rFonts w:asciiTheme="minorHAnsi" w:hAnsiTheme="minorHAnsi"/>
          <w:sz w:val="22"/>
          <w:lang w:eastAsia="x-none"/>
        </w:rPr>
        <w:t>&lt;Program/Folder name&gt;: the new file would be attached to the selected Program/Folder.</w:t>
      </w:r>
    </w:p>
    <w:p w:rsidR="0098678B" w:rsidRPr="00B411CC" w:rsidRDefault="0098678B" w:rsidP="0098678B">
      <w:pPr>
        <w:pStyle w:val="ListParagraph"/>
        <w:numPr>
          <w:ilvl w:val="0"/>
          <w:numId w:val="13"/>
        </w:numPr>
        <w:rPr>
          <w:rFonts w:asciiTheme="minorHAnsi" w:hAnsiTheme="minorHAnsi"/>
          <w:sz w:val="22"/>
          <w:lang w:eastAsia="x-none"/>
        </w:rPr>
      </w:pPr>
      <w:r>
        <w:rPr>
          <w:rFonts w:asciiTheme="minorHAnsi" w:hAnsiTheme="minorHAnsi"/>
          <w:sz w:val="22"/>
          <w:lang w:eastAsia="x-none"/>
        </w:rPr>
        <w:t>None: the new file will be listed under the Source Files pool, without being attached to any Program/Folder.</w:t>
      </w:r>
    </w:p>
    <w:p w:rsidR="0098678B" w:rsidRDefault="0098678B" w:rsidP="0098678B">
      <w:pPr>
        <w:pStyle w:val="Heading3"/>
      </w:pPr>
      <w:r>
        <w:t>Selecting target devices</w:t>
      </w:r>
    </w:p>
    <w:p w:rsidR="0098678B" w:rsidRDefault="0098678B" w:rsidP="0098678B">
      <w:r>
        <w:t>CodeXL Analyzer can target a variety of devices, independent of the device that is physically installed on your system. To select the target devices, for which the build would be performed, first click on the Select Devices button in the Analyzer toolbar:</w:t>
      </w:r>
    </w:p>
    <w:bookmarkEnd w:id="25"/>
    <w:p w:rsidR="0098678B" w:rsidRDefault="0098678B" w:rsidP="0098678B">
      <w:pPr>
        <w:jc w:val="center"/>
        <w:rPr>
          <w:noProof/>
        </w:rPr>
      </w:pPr>
    </w:p>
    <w:p w:rsidR="0098678B" w:rsidRDefault="0098678B" w:rsidP="0098678B">
      <w:pPr>
        <w:jc w:val="center"/>
        <w:rPr>
          <w:lang w:eastAsia="x-none"/>
        </w:rPr>
      </w:pPr>
      <w:r w:rsidRPr="008C6D12">
        <w:rPr>
          <w:noProof/>
        </w:rPr>
        <mc:AlternateContent>
          <mc:Choice Requires="wps">
            <w:drawing>
              <wp:anchor distT="0" distB="0" distL="114300" distR="114300" simplePos="0" relativeHeight="251704320" behindDoc="0" locked="0" layoutInCell="1" allowOverlap="1" wp14:anchorId="34104B16" wp14:editId="701D6BCC">
                <wp:simplePos x="0" y="0"/>
                <wp:positionH relativeFrom="column">
                  <wp:posOffset>10020300</wp:posOffset>
                </wp:positionH>
                <wp:positionV relativeFrom="paragraph">
                  <wp:posOffset>490220</wp:posOffset>
                </wp:positionV>
                <wp:extent cx="1152525" cy="4857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152525"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090C0" id="Rectangle 161" o:spid="_x0000_s1026" style="position:absolute;margin-left:789pt;margin-top:38.6pt;width:90.75pt;height:38.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" filled="f" strokecolor="red" strokeweight="2pt"/>
            </w:pict>
          </mc:Fallback>
        </mc:AlternateContent>
      </w:r>
      <w:r>
        <w:rPr>
          <w:noProof/>
        </w:rPr>
        <w:drawing>
          <wp:inline distT="0" distB="0" distL="0" distR="0" wp14:anchorId="33BD6506" wp14:editId="03D97106">
            <wp:extent cx="8458200" cy="847725"/>
            <wp:effectExtent l="38100" t="38100" r="95250" b="1047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04" b="6316"/>
                    <a:stretch/>
                  </pic:blipFill>
                  <pic:spPr bwMode="auto">
                    <a:xfrm>
                      <a:off x="0" y="0"/>
                      <a:ext cx="8458200" cy="847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r>
        <w:t>Then, the CodeXL Options dialog would pop-pup with its Analyze tab activated. The devices are grouped by generations. You can use the check boxes to select and remove devices:</w:t>
      </w:r>
    </w:p>
    <w:p w:rsidR="0098678B" w:rsidRDefault="0098678B" w:rsidP="0098678B">
      <w:pPr>
        <w:jc w:val="center"/>
      </w:pPr>
      <w:r>
        <w:rPr>
          <w:noProof/>
        </w:rPr>
        <w:lastRenderedPageBreak/>
        <w:drawing>
          <wp:inline distT="0" distB="0" distL="0" distR="0" wp14:anchorId="47D19E7D" wp14:editId="4FB9FACD">
            <wp:extent cx="5229225" cy="5304406"/>
            <wp:effectExtent l="38100" t="38100" r="85725" b="869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0486" cy="530568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Pr="00BB3F5B" w:rsidRDefault="0098678B" w:rsidP="0098678B">
      <w:pPr>
        <w:pStyle w:val="Heading3"/>
      </w:pPr>
      <w:bookmarkStart w:id="26" w:name="_Build_Options-_Defining"/>
      <w:bookmarkStart w:id="27" w:name="_Toc362272197"/>
      <w:bookmarkStart w:id="28" w:name="_Toc371318833"/>
      <w:bookmarkStart w:id="29" w:name="_Toc371468536"/>
      <w:bookmarkEnd w:id="26"/>
      <w:r>
        <w:t xml:space="preserve">Build Options- Defining </w:t>
      </w:r>
      <w:bookmarkEnd w:id="27"/>
      <w:bookmarkEnd w:id="28"/>
      <w:bookmarkEnd w:id="29"/>
      <w:r>
        <w:t>OpenCL and DirectX build options</w:t>
      </w:r>
    </w:p>
    <w:p w:rsidR="0098678B" w:rsidRDefault="0098678B" w:rsidP="0098678B">
      <w:r>
        <w:t>In the Static Analyze toolbar, you can define specific OpenCL or HLSL build options:</w:t>
      </w:r>
    </w:p>
    <w:p w:rsidR="0098678B" w:rsidRDefault="0098678B" w:rsidP="0098678B">
      <w:pPr>
        <w:jc w:val="center"/>
      </w:pPr>
      <w:r w:rsidRPr="008C6D12">
        <w:rPr>
          <w:noProof/>
        </w:rPr>
        <mc:AlternateContent>
          <mc:Choice Requires="wps">
            <w:drawing>
              <wp:anchor distT="0" distB="0" distL="114300" distR="114300" simplePos="0" relativeHeight="251606016" behindDoc="0" locked="0" layoutInCell="1" allowOverlap="1" wp14:anchorId="2CD758B3" wp14:editId="5C7296C7">
                <wp:simplePos x="0" y="0"/>
                <wp:positionH relativeFrom="column">
                  <wp:posOffset>5086350</wp:posOffset>
                </wp:positionH>
                <wp:positionV relativeFrom="paragraph">
                  <wp:posOffset>566420</wp:posOffset>
                </wp:positionV>
                <wp:extent cx="3667125" cy="3810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81524" id="Rectangle 177" o:spid="_x0000_s1026" style="position:absolute;margin-left:400.5pt;margin-top:44.6pt;width:288.75pt;height:3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" filled="f" strokecolor="red" strokeweight="2pt"/>
            </w:pict>
          </mc:Fallback>
        </mc:AlternateContent>
      </w:r>
      <w:r>
        <w:rPr>
          <w:noProof/>
        </w:rPr>
        <w:drawing>
          <wp:inline distT="0" distB="0" distL="0" distR="0" wp14:anchorId="330F42A2" wp14:editId="6B7C21BB">
            <wp:extent cx="8315325" cy="866775"/>
            <wp:effectExtent l="38100" t="38100" r="104775" b="1047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The Build Options box is a place to set compiler build flags such as </w:t>
      </w:r>
      <w:r w:rsidRPr="00E42220">
        <w:rPr>
          <w:rFonts w:ascii="Courier New" w:hAnsi="Courier New" w:cs="Courier New"/>
        </w:rPr>
        <w:t>–x clc++</w:t>
      </w:r>
      <w:r>
        <w:t xml:space="preserve"> or </w:t>
      </w:r>
      <w:r w:rsidRPr="00E42220">
        <w:rPr>
          <w:rFonts w:ascii="Courier New" w:hAnsi="Courier New" w:cs="Courier New"/>
        </w:rPr>
        <w:t>–o3</w:t>
      </w:r>
      <w:r w:rsidRPr="00E42220">
        <w:t>. Any compiler</w:t>
      </w:r>
      <w:r>
        <w:t xml:space="preserve"> build flag can be placed in this box.</w:t>
      </w:r>
    </w:p>
    <w:p w:rsidR="0098678B" w:rsidRDefault="0098678B" w:rsidP="0098678B">
      <w:r>
        <w:t>You can set the build options by typing the options directly in the designated text box or by using the OpenCL/HLSL Build Options dialog.</w:t>
      </w:r>
    </w:p>
    <w:p w:rsidR="0098678B" w:rsidRDefault="0098678B" w:rsidP="0098678B">
      <w:pPr>
        <w:pStyle w:val="Subheader2"/>
      </w:pPr>
      <w:r>
        <w:t xml:space="preserve">OpenCL </w:t>
      </w:r>
      <w:r w:rsidRPr="00763195">
        <w:t>Build Option</w:t>
      </w:r>
      <w:r>
        <w:t>s</w:t>
      </w:r>
      <w:r w:rsidRPr="00763195">
        <w:t xml:space="preserve"> Dialog </w:t>
      </w:r>
    </w:p>
    <w:p w:rsidR="0098678B" w:rsidRDefault="0098678B" w:rsidP="0098678B">
      <w:r>
        <w:t>This dialog will help you choose the correct OpenCL build options for you and hopefully will prevent making spelling mistakes while typing the options manually.</w:t>
      </w:r>
    </w:p>
    <w:p w:rsidR="0098678B" w:rsidRDefault="0098678B" w:rsidP="0098678B">
      <w:r>
        <w:t xml:space="preserve">To open the dialog, press The </w:t>
      </w:r>
      <w:r>
        <w:rPr>
          <w:noProof/>
        </w:rPr>
        <w:drawing>
          <wp:inline distT="0" distB="0" distL="0" distR="0" wp14:anchorId="1426FDD2" wp14:editId="36E41092">
            <wp:extent cx="283464" cy="265176"/>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You can switch between the ”General &amp; Optimization” tab and the ”Other” tab to view all the available options. Once you choose an option, the option text is displayed in the ”OpenCL Build Command Line” text box that appears below. This string will also appear in the menu bar after you click the OK button.</w:t>
      </w:r>
    </w:p>
    <w:p w:rsidR="0098678B" w:rsidRDefault="0098678B" w:rsidP="0098678B">
      <w:r>
        <w:t>While typing a command in the “OpenCL Build Command Line” text box, you will notice that the relevant controls are being updated accordingly (for example, if you will type “-w”, you will be able to see that the “Disable all warnings” check box becomes checked).</w:t>
      </w:r>
    </w:p>
    <w:p w:rsidR="0098678B" w:rsidRPr="00763195" w:rsidRDefault="0098678B" w:rsidP="0098678B">
      <w:pPr>
        <w:pStyle w:val="Subheader2"/>
        <w:jc w:val="center"/>
      </w:pPr>
      <w:r>
        <w:rPr>
          <w:noProof/>
        </w:rPr>
        <w:lastRenderedPageBreak/>
        <w:drawing>
          <wp:inline distT="0" distB="0" distL="0" distR="0" wp14:anchorId="665C7C1D" wp14:editId="051264E4">
            <wp:extent cx="9372600" cy="63332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75214" cy="6335008"/>
                    </a:xfrm>
                    <a:prstGeom prst="rect">
                      <a:avLst/>
                    </a:prstGeom>
                  </pic:spPr>
                </pic:pic>
              </a:graphicData>
            </a:graphic>
          </wp:inline>
        </w:drawing>
      </w:r>
    </w:p>
    <w:p w:rsidR="0098678B" w:rsidRDefault="0098678B" w:rsidP="0098678B">
      <w:pPr>
        <w:pStyle w:val="Subheader2"/>
      </w:pPr>
      <w:r>
        <w:t>Usage Example: build options</w:t>
      </w:r>
    </w:p>
    <w:p w:rsidR="0098678B" w:rsidRDefault="0098678B" w:rsidP="0098678B">
      <w:r>
        <w:t xml:space="preserve">For building the </w:t>
      </w:r>
      <w:r w:rsidRPr="00B84DE1">
        <w:rPr>
          <w:b/>
        </w:rPr>
        <w:t>tpAdvectFieldScalar.cl</w:t>
      </w:r>
      <w:r>
        <w:t xml:space="preserve"> kernel from CodeXL’s AMDTTeaPot sample project, enter the following options:</w:t>
      </w:r>
    </w:p>
    <w:p w:rsidR="0098678B" w:rsidRPr="0098506D" w:rsidRDefault="0098678B" w:rsidP="0098678B">
      <w:pPr>
        <w:rPr>
          <w:rFonts w:ascii="Courier New" w:hAnsi="Courier New" w:cs="Courier New"/>
          <w:sz w:val="20"/>
          <w:szCs w:val="20"/>
        </w:rPr>
      </w:pPr>
      <w:r w:rsidRPr="0098506D">
        <w:rPr>
          <w:rFonts w:ascii="Courier New" w:hAnsi="Courier New" w:cs="Courier New"/>
          <w:sz w:val="20"/>
          <w:szCs w:val="20"/>
        </w:rPr>
        <w:t xml:space="preserve">-D GRID_NUM_CELLS_X=64 -D GRID_NUM_CELLS_Y=64 -D GRID_NUM_CELLS_Z=64 -D GRID_INV_SPACING=1.000000f -D GRID_SPACING=1.000000f -D GRID_SHIFT_X=6 -D GRID_SHIFT_Y=6 -D GRID_SHIFT_Z=6 -D GRID_STRIDE_Y=64 -D GRID_STRIDE_SHIFT_Y=6 -D GRID_STRIDE_Z=4096 -D GRID_STRIDE_SHIFT_Z=12 -I </w:t>
      </w:r>
      <w:r w:rsidRPr="0098506D">
        <w:rPr>
          <w:rFonts w:ascii="Courier New" w:hAnsi="Courier New" w:cs="Courier New"/>
          <w:i/>
          <w:sz w:val="20"/>
          <w:szCs w:val="20"/>
        </w:rPr>
        <w:t>path_to_example_src</w:t>
      </w:r>
    </w:p>
    <w:p w:rsidR="0098678B" w:rsidRDefault="0098678B" w:rsidP="0098678B">
      <w:r>
        <w:t xml:space="preserve">On windows, </w:t>
      </w:r>
      <w:r w:rsidRPr="00B84DE1">
        <w:rPr>
          <w:rFonts w:ascii="Courier" w:hAnsi="Courier"/>
          <w:i/>
          <w:sz w:val="20"/>
        </w:rPr>
        <w:t>path_to_example_src</w:t>
      </w:r>
      <w:r>
        <w:rPr>
          <w:rFonts w:ascii="Courier" w:hAnsi="Courier"/>
          <w:i/>
          <w:sz w:val="20"/>
        </w:rPr>
        <w:t xml:space="preserve"> </w:t>
      </w:r>
      <w:r>
        <w:t>should be:</w:t>
      </w:r>
    </w:p>
    <w:p w:rsidR="0098678B" w:rsidRDefault="0098678B" w:rsidP="0098678B">
      <w:pPr>
        <w:ind w:firstLine="720"/>
        <w:rPr>
          <w:b/>
          <w:sz w:val="20"/>
        </w:rPr>
      </w:pPr>
      <w:r>
        <w:rPr>
          <w:b/>
          <w:sz w:val="20"/>
        </w:rPr>
        <w:t>C:</w:t>
      </w:r>
      <w:r w:rsidRPr="00B84DE1">
        <w:rPr>
          <w:b/>
          <w:sz w:val="20"/>
        </w:rPr>
        <w:t>\Program Files\</w:t>
      </w:r>
      <w:r>
        <w:rPr>
          <w:b/>
          <w:sz w:val="20"/>
        </w:rPr>
        <w:t>C</w:t>
      </w:r>
      <w:r w:rsidRPr="00B84DE1">
        <w:rPr>
          <w:b/>
          <w:sz w:val="20"/>
        </w:rPr>
        <w:t>odeXL\Examples\Teapot\</w:t>
      </w:r>
      <w:r>
        <w:rPr>
          <w:b/>
          <w:sz w:val="20"/>
        </w:rPr>
        <w:t>res</w:t>
      </w:r>
    </w:p>
    <w:p w:rsidR="0098678B" w:rsidRDefault="0098678B" w:rsidP="0098678B">
      <w:r>
        <w:t xml:space="preserve">On Linux, </w:t>
      </w:r>
      <w:r w:rsidRPr="00B84DE1">
        <w:rPr>
          <w:rFonts w:ascii="Courier" w:hAnsi="Courier"/>
          <w:i/>
          <w:sz w:val="20"/>
        </w:rPr>
        <w:t>path_to_example_src</w:t>
      </w:r>
      <w:r>
        <w:rPr>
          <w:rFonts w:ascii="Courier" w:hAnsi="Courier"/>
          <w:i/>
          <w:sz w:val="20"/>
        </w:rPr>
        <w:t xml:space="preserve"> </w:t>
      </w:r>
      <w:r>
        <w:t>should be:</w:t>
      </w:r>
    </w:p>
    <w:p w:rsidR="0098678B" w:rsidRDefault="0098678B" w:rsidP="0098678B">
      <w:pPr>
        <w:ind w:firstLine="720"/>
      </w:pPr>
      <w:r w:rsidRPr="00B84DE1">
        <w:rPr>
          <w:b/>
          <w:sz w:val="20"/>
        </w:rPr>
        <w:t>/opt//CodeXL/bin/examples/Teapot/AMDTTeaPotLib/AMDTTeaPotLib/</w:t>
      </w:r>
      <w:r>
        <w:t xml:space="preserve"> </w:t>
      </w:r>
    </w:p>
    <w:p w:rsidR="0098678B" w:rsidRDefault="0098678B" w:rsidP="0098678B">
      <w:r>
        <w:t>Adding the option ‘-h’ will dump the list of OpenCL compiler available options in the output tab. For additional details, ‘Compile Build Options’ Appendix.</w:t>
      </w:r>
    </w:p>
    <w:p w:rsidR="0098678B" w:rsidRDefault="0098678B" w:rsidP="0098678B">
      <w:pPr>
        <w:rPr>
          <w:b/>
          <w:bCs/>
        </w:rPr>
      </w:pPr>
      <w:r w:rsidRPr="00965517">
        <w:rPr>
          <w:b/>
          <w:bCs/>
        </w:rPr>
        <w:t>Build Options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313"/>
        <w:gridCol w:w="4230"/>
        <w:gridCol w:w="15157"/>
      </w:tblGrid>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lastRenderedPageBreak/>
              <w:t>General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-D</w:t>
            </w:r>
          </w:p>
        </w:tc>
        <w:tc>
          <w:tcPr>
            <w:tcW w:w="4190" w:type="dxa"/>
          </w:tcPr>
          <w:p w:rsidR="0098678B" w:rsidRPr="00B9256D" w:rsidRDefault="0098678B" w:rsidP="0097643A">
            <w:pPr>
              <w:spacing w:after="200" w:line="276" w:lineRule="auto"/>
            </w:pPr>
            <w:r>
              <w:t>Predefined macros</w:t>
            </w:r>
          </w:p>
        </w:tc>
        <w:tc>
          <w:tcPr>
            <w:tcW w:w="15097" w:type="dxa"/>
          </w:tcPr>
          <w:p w:rsidR="0098678B" w:rsidRPr="00B9256D" w:rsidRDefault="0098678B" w:rsidP="0097643A">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-I</w:t>
            </w:r>
          </w:p>
        </w:tc>
        <w:tc>
          <w:tcPr>
            <w:tcW w:w="4190" w:type="dxa"/>
          </w:tcPr>
          <w:p w:rsidR="0098678B" w:rsidRPr="00B9256D" w:rsidRDefault="0098678B" w:rsidP="0097643A">
            <w:pPr>
              <w:spacing w:after="200" w:line="276" w:lineRule="auto"/>
            </w:pPr>
            <w:r w:rsidRPr="00B9256D">
              <w:t>Additional include directories.</w:t>
            </w:r>
          </w:p>
        </w:tc>
        <w:tc>
          <w:tcPr>
            <w:tcW w:w="15097" w:type="dxa"/>
          </w:tcPr>
          <w:p w:rsidR="0098678B" w:rsidRPr="00B9256D" w:rsidRDefault="0098678B" w:rsidP="0097643A">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-x clc,-x clc++</w:t>
            </w:r>
          </w:p>
        </w:tc>
        <w:tc>
          <w:tcPr>
            <w:tcW w:w="4190" w:type="dxa"/>
          </w:tcPr>
          <w:p w:rsidR="0098678B" w:rsidRPr="00B9256D" w:rsidRDefault="0098678B" w:rsidP="0097643A">
            <w:pPr>
              <w:spacing w:after="200" w:line="276" w:lineRule="auto"/>
            </w:pPr>
            <w:r w:rsidRPr="00B9256D">
              <w:t>OpenCL format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w:t>
            </w:r>
          </w:p>
        </w:tc>
        <w:tc>
          <w:tcPr>
            <w:tcW w:w="4190" w:type="dxa"/>
          </w:tcPr>
          <w:p w:rsidR="0098678B" w:rsidRPr="00B9256D" w:rsidRDefault="0098678B" w:rsidP="0097643A">
            <w:pPr>
              <w:spacing w:after="200" w:line="276" w:lineRule="auto"/>
            </w:pPr>
            <w:r w:rsidRPr="00B9256D">
              <w:t>Disabl</w:t>
            </w:r>
            <w:r>
              <w:t>e all warnings</w:t>
            </w:r>
          </w:p>
        </w:tc>
        <w:tc>
          <w:tcPr>
            <w:tcW w:w="15097" w:type="dxa"/>
          </w:tcPr>
          <w:p w:rsidR="0098678B" w:rsidRPr="00B9256D" w:rsidRDefault="0098678B" w:rsidP="0097643A">
            <w:pPr>
              <w:spacing w:after="200" w:line="276" w:lineRule="auto"/>
            </w:pPr>
            <w:r w:rsidRPr="00B9256D">
              <w:t>Inhibit all warning messages.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-Werror</w:t>
            </w:r>
          </w:p>
        </w:tc>
        <w:tc>
          <w:tcPr>
            <w:tcW w:w="4190" w:type="dxa"/>
          </w:tcPr>
          <w:p w:rsidR="0098678B" w:rsidRPr="00B9256D" w:rsidRDefault="0098678B" w:rsidP="0097643A">
            <w:pPr>
              <w:spacing w:after="200" w:line="276" w:lineRule="auto"/>
            </w:pPr>
            <w:r>
              <w:t>Treat any warning as an error</w:t>
            </w:r>
          </w:p>
        </w:tc>
        <w:tc>
          <w:tcPr>
            <w:tcW w:w="15097" w:type="dxa"/>
          </w:tcPr>
          <w:p w:rsidR="0098678B" w:rsidRPr="00B9256D" w:rsidRDefault="0098678B" w:rsidP="0097643A">
            <w:pPr>
              <w:spacing w:after="200" w:line="276" w:lineRule="auto"/>
            </w:pPr>
            <w:r w:rsidRPr="00B9256D">
              <w:t>Make all warnings into errors.</w:t>
            </w:r>
          </w:p>
        </w:tc>
      </w:tr>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t>Optimization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-O0,-O1,-O2,-O3,-O4,-O5</w:t>
            </w:r>
          </w:p>
        </w:tc>
        <w:tc>
          <w:tcPr>
            <w:tcW w:w="4190" w:type="dxa"/>
          </w:tcPr>
          <w:p w:rsidR="0098678B" w:rsidRPr="00B9256D" w:rsidRDefault="0098678B" w:rsidP="0097643A">
            <w:pPr>
              <w:spacing w:after="200" w:line="276" w:lineRule="auto"/>
            </w:pPr>
            <w:r>
              <w:t>Optimization level</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-cl-single-precision-constant</w:t>
            </w:r>
          </w:p>
        </w:tc>
        <w:tc>
          <w:tcPr>
            <w:tcW w:w="4190" w:type="dxa"/>
          </w:tcPr>
          <w:p w:rsidR="0098678B" w:rsidRPr="00B9256D" w:rsidRDefault="0098678B" w:rsidP="0097643A">
            <w:pPr>
              <w:spacing w:after="200" w:line="276" w:lineRule="auto"/>
            </w:pPr>
            <w:r w:rsidRPr="00B9256D">
              <w:t>Treat double float-point constant as sin</w:t>
            </w:r>
            <w:r>
              <w:t>gle one</w:t>
            </w:r>
          </w:p>
        </w:tc>
        <w:tc>
          <w:tcPr>
            <w:tcW w:w="15097" w:type="dxa"/>
          </w:tcPr>
          <w:p w:rsidR="0098678B" w:rsidRPr="00B9256D" w:rsidRDefault="0098678B" w:rsidP="0097643A">
            <w:pPr>
              <w:spacing w:after="200" w:line="276" w:lineRule="auto"/>
            </w:pPr>
            <w:r w:rsidRPr="00B9256D">
              <w:t>Treat double precision floating-point constant as single precision constant</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-cl-denorms-are-zero</w:t>
            </w:r>
          </w:p>
        </w:tc>
        <w:tc>
          <w:tcPr>
            <w:tcW w:w="4190" w:type="dxa"/>
          </w:tcPr>
          <w:p w:rsidR="0098678B" w:rsidRPr="00B9256D" w:rsidRDefault="0098678B" w:rsidP="0097643A">
            <w:pPr>
              <w:spacing w:after="200" w:line="276" w:lineRule="auto"/>
            </w:pPr>
            <w:r w:rsidRPr="00B9256D">
              <w:t xml:space="preserve">Flush denormalized </w:t>
            </w:r>
            <w:r>
              <w:t>floating point numbers as zeros</w:t>
            </w:r>
          </w:p>
        </w:tc>
        <w:tc>
          <w:tcPr>
            <w:tcW w:w="15097" w:type="dxa"/>
          </w:tcPr>
          <w:p w:rsidR="0098678B" w:rsidRPr="00B9256D" w:rsidRDefault="0098678B" w:rsidP="0097643A">
            <w:pPr>
              <w:spacing w:after="200" w:line="276" w:lineRule="auto"/>
            </w:pPr>
            <w:r w:rsidRPr="00B9256D">
              <w:t>This option controls how single precision and double precision denormalized numbers are handled. If specified as a build option, the single precision denormalized numbers may be flushed to zero and if the optional extension for double precision is supported, double precision denormalized numbers may also be flushed to zero. This is intended to be a performance hint and the OpenCL compiler can choose not to flush denorms to zero if the device supports single precision (or double pr</w:t>
            </w:r>
            <w:r>
              <w:t xml:space="preserve">ecision) denormalized numbers. </w:t>
            </w:r>
            <w:r w:rsidRPr="00B9256D">
              <w:t xml:space="preserve">This option is ignored for single precision numbers if the device does not support single precision denormalized numbers i.e. </w:t>
            </w:r>
            <w:r>
              <w:t xml:space="preserve">if </w:t>
            </w:r>
            <w:r w:rsidRPr="00B9256D">
              <w:t>CL_FP_DENORM bit is not set in CL_DEV</w:t>
            </w:r>
            <w:r>
              <w:t xml:space="preserve">ICE_SINGLE_FP_CONFIG. </w:t>
            </w:r>
            <w:r w:rsidRPr="00B9256D">
              <w:t>This option is ignored for double precision numbers if the device does not support double precision or if it does support double precis</w:t>
            </w:r>
            <w:r>
              <w:t>i</w:t>
            </w:r>
            <w:r w:rsidRPr="00B9256D">
              <w:t>on but CL_FP_DENORM bit is not set in CL_DEVICE_DOUBLE_FP_CONFIG.</w:t>
            </w:r>
            <w:r>
              <w:t xml:space="preserve"> </w:t>
            </w:r>
            <w:r w:rsidRPr="00B9256D">
              <w:t xml:space="preserve">This flag only applies </w:t>
            </w:r>
            <w:r>
              <w:t>to</w:t>
            </w:r>
            <w:r w:rsidRPr="00B9256D">
              <w:t xml:space="preserve"> scalar and vector single precision floating-point variables and </w:t>
            </w:r>
            <w:r>
              <w:t xml:space="preserve">to </w:t>
            </w:r>
            <w:r w:rsidRPr="00B9256D">
              <w:t>computations on these floating-point variables inside a program. It does not apply to reading from or writing to image objects.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-cl-strict-aliasing</w:t>
            </w:r>
          </w:p>
        </w:tc>
        <w:tc>
          <w:tcPr>
            <w:tcW w:w="4190" w:type="dxa"/>
          </w:tcPr>
          <w:p w:rsidR="0098678B" w:rsidRPr="00B9256D" w:rsidRDefault="0098678B" w:rsidP="0097643A">
            <w:pPr>
              <w:spacing w:after="200" w:line="276" w:lineRule="auto"/>
            </w:pPr>
            <w:r w:rsidRPr="00B9256D">
              <w:t>Compiler as</w:t>
            </w:r>
            <w:r>
              <w:t>sumes the strict aliasing rules</w:t>
            </w:r>
          </w:p>
        </w:tc>
        <w:tc>
          <w:tcPr>
            <w:tcW w:w="15097" w:type="dxa"/>
          </w:tcPr>
          <w:p w:rsidR="0098678B" w:rsidRPr="00B9256D" w:rsidRDefault="0098678B" w:rsidP="0097643A">
            <w:pPr>
              <w:spacing w:after="200" w:line="276" w:lineRule="auto"/>
            </w:pPr>
            <w:r w:rsidRPr="00B9256D">
              <w:t>This option allows the compiler to assume the strictest aliasing rules.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w:t>
            </w:r>
            <w:r>
              <w:t>mad-enable</w:t>
            </w:r>
          </w:p>
        </w:tc>
        <w:tc>
          <w:tcPr>
            <w:tcW w:w="4190" w:type="dxa"/>
          </w:tcPr>
          <w:p w:rsidR="0098678B" w:rsidRPr="00B9256D" w:rsidRDefault="0098678B" w:rsidP="0097643A">
            <w:pPr>
              <w:spacing w:after="200" w:line="276" w:lineRule="auto"/>
            </w:pPr>
            <w:r>
              <w:t>Enable MAD</w:t>
            </w:r>
          </w:p>
        </w:tc>
        <w:tc>
          <w:tcPr>
            <w:tcW w:w="15097" w:type="dxa"/>
          </w:tcPr>
          <w:p w:rsidR="0098678B" w:rsidRPr="00B9256D" w:rsidRDefault="0098678B" w:rsidP="0097643A">
            <w:pPr>
              <w:spacing w:after="200" w:line="276" w:lineRule="auto"/>
            </w:pPr>
            <w:r w:rsidRPr="00B9256D">
              <w:t>Allow a * b + c to be replaced by a mad. The mad computes a * b + c with reduced accuracy. For example, some OpenCL devices implement mad as truncate the result of a * b before adding it to c.</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-cl-no-signed-zero</w:t>
            </w:r>
            <w:r>
              <w:t>s</w:t>
            </w:r>
          </w:p>
        </w:tc>
        <w:tc>
          <w:tcPr>
            <w:tcW w:w="4190" w:type="dxa"/>
          </w:tcPr>
          <w:p w:rsidR="0098678B" w:rsidRPr="00B9256D" w:rsidRDefault="0098678B" w:rsidP="0097643A">
            <w:pPr>
              <w:spacing w:after="200" w:line="276" w:lineRule="auto"/>
            </w:pPr>
            <w:r>
              <w:t>Ignore the signedness of zero</w:t>
            </w:r>
          </w:p>
        </w:tc>
        <w:tc>
          <w:tcPr>
            <w:tcW w:w="15097" w:type="dxa"/>
          </w:tcPr>
          <w:p w:rsidR="0098678B" w:rsidRPr="00B9256D" w:rsidRDefault="0098678B" w:rsidP="0097643A">
            <w:pPr>
              <w:spacing w:after="200" w:line="276" w:lineRule="auto"/>
            </w:pPr>
            <w:r w:rsidRPr="00B9256D">
              <w:t xml:space="preserve">Allow optimizations for floating-point arithmetic that ignore the signedness of zero. IEEE 754 arithmetic specifies the behavior of distinct +0.0 and -0.0 values, which then prohibits </w:t>
            </w:r>
            <w:r>
              <w:t xml:space="preserve">the </w:t>
            </w:r>
            <w:r w:rsidRPr="00B9256D">
              <w:t>simplification of expressions such as x+0.0 or 0.0*x (even with -cl</w:t>
            </w:r>
            <w:r>
              <w:t>-finite-math-</w:t>
            </w:r>
            <w:r w:rsidRPr="00B9256D">
              <w:t>only). This option implies that the sign of a zero result isn't significant.</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-cl-unsafe-math-optimization</w:t>
            </w:r>
            <w:r>
              <w:t>s</w:t>
            </w:r>
          </w:p>
          <w:p w:rsidR="0098678B" w:rsidRPr="00B9256D" w:rsidRDefault="0098678B" w:rsidP="0097643A">
            <w:pPr>
              <w:spacing w:after="200" w:line="276" w:lineRule="auto"/>
            </w:pPr>
          </w:p>
        </w:tc>
        <w:tc>
          <w:tcPr>
            <w:tcW w:w="4190" w:type="dxa"/>
          </w:tcPr>
          <w:p w:rsidR="0098678B" w:rsidRPr="00B9256D" w:rsidRDefault="0098678B" w:rsidP="0097643A">
            <w:pPr>
              <w:spacing w:after="200" w:line="276" w:lineRule="auto"/>
            </w:pPr>
            <w:r w:rsidRPr="00B9256D">
              <w:t>Allow unsafe optimization</w:t>
            </w:r>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r w:rsidRPr="00B9256D">
              <w:t>Allow optimizations for floating-point arithmetic that (a) assume that arguments and results are valid, (b) may violate IEEE 754 standard and (c) may violate the OpenCL numerical compliance requirements as defined in section 7.4 for single-precision floating-point, section 9.3.9 for double-precision floating-point, and edge case behavior in section 7.5. This option includes the -cl-no-signed-zeros and -cl-mad-enable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w:t>
            </w:r>
            <w:r>
              <w:t>-</w:t>
            </w:r>
            <w:r w:rsidRPr="00B9256D">
              <w:t>finite-math-only</w:t>
            </w:r>
          </w:p>
        </w:tc>
        <w:tc>
          <w:tcPr>
            <w:tcW w:w="4190" w:type="dxa"/>
          </w:tcPr>
          <w:p w:rsidR="0098678B" w:rsidRPr="00B9256D" w:rsidRDefault="0098678B" w:rsidP="0097643A">
            <w:pPr>
              <w:spacing w:after="200" w:line="276" w:lineRule="auto"/>
            </w:pPr>
            <w:r w:rsidRPr="00B9256D">
              <w:t>Assume no NaN nor infinite</w:t>
            </w:r>
          </w:p>
        </w:tc>
        <w:tc>
          <w:tcPr>
            <w:tcW w:w="15097" w:type="dxa"/>
          </w:tcPr>
          <w:p w:rsidR="0098678B" w:rsidRPr="00B9256D" w:rsidRDefault="0098678B" w:rsidP="0097643A">
            <w:pPr>
              <w:spacing w:after="200" w:line="276" w:lineRule="auto"/>
            </w:pPr>
            <w:r w:rsidRPr="00B9256D">
              <w:t>Allow optimizations for floating-point arithmetic that assume that arguments and results are not NaNs or ±?. This option may violate the OpenCL numerical compliance requirements defined in in section 7.4 for single-precision floating-point, section 9.3.9 for double-precision floating-point, and edge case behavior in section 7.5.</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-cl-fast-relaxed-math</w:t>
            </w:r>
          </w:p>
        </w:tc>
        <w:tc>
          <w:tcPr>
            <w:tcW w:w="4190" w:type="dxa"/>
          </w:tcPr>
          <w:p w:rsidR="0098678B" w:rsidRPr="00B9256D" w:rsidRDefault="0098678B" w:rsidP="0097643A">
            <w:pPr>
              <w:spacing w:after="200" w:line="276" w:lineRule="auto"/>
            </w:pPr>
            <w:r w:rsidRPr="00B9256D">
              <w:t>Do aggressive Math Optimization</w:t>
            </w:r>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r w:rsidRPr="00B9256D">
              <w:t>Sets the optimization options -cl-finite-math-only and -cl-unsafe-math-optimizations. This allows optimizations for floating-point arithmetic that may violate the IEEE 754 standard and the OpenCL numerical compliance requirements defined in the specification in section 7.4 for single-precision floating-point, section 9.3.9 for double-precision floating-point, and edge case behavior in section 7.5. This option causes the preprocessor macro __FAST_RELAXED_MATH__ to be defined in the OpenCL program.</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-cl-fp32-correctly-rounded-divide-sqrt</w:t>
            </w:r>
          </w:p>
        </w:tc>
        <w:tc>
          <w:tcPr>
            <w:tcW w:w="4190" w:type="dxa"/>
          </w:tcPr>
          <w:p w:rsidR="0098678B" w:rsidRPr="00B9256D" w:rsidRDefault="0098678B" w:rsidP="0097643A">
            <w:pPr>
              <w:spacing w:after="200" w:line="276" w:lineRule="auto"/>
            </w:pPr>
            <w:r w:rsidRPr="00B9256D">
              <w:t>Correctly round single-precision FP divide &amp; sqrt</w:t>
            </w:r>
          </w:p>
        </w:tc>
        <w:tc>
          <w:tcPr>
            <w:tcW w:w="15097" w:type="dxa"/>
          </w:tcPr>
          <w:p w:rsidR="0098678B" w:rsidRPr="00B9256D" w:rsidRDefault="0098678B" w:rsidP="0097643A">
            <w:pPr>
              <w:spacing w:after="200" w:line="276" w:lineRule="auto"/>
            </w:pPr>
            <w:r w:rsidRPr="00B9256D">
              <w:t xml:space="preserve">The -cl-fp32-correctly-rounded-divide-sqrt build option to clBuildProgram or clCompileProgram allows an application to specify that single precision floating-point divide (x/y and 1/x) and sqrt used in the program source are correctly rounded. If this build option is not specified, the minimum numerical accuracy of single </w:t>
            </w:r>
            <w:r w:rsidRPr="00B9256D">
              <w:lastRenderedPageBreak/>
              <w:t>precision floating-point divide and sqrt are as defined in section 7.4 of the OpenCL specification.\nThis build option can only be specified if the CL_FP_CORRECTLY_ROUNDED_DIVIDE_SQRT is set in CL_DEVICE_SINGLE_FP_CONFIG (as defined in in the table of allowed values for param_name for clGetDeviceInfo) for devices that the program is being build. clBuildProgram or clCompileProgram will fail to compile the program for a device if the -cl-fp32-correctly-rounded-divide-sqrt option is specified and CL_FP_CORRECTLY_ROUNDED_DIVIDE_SQRT is not set for the device.</w:t>
            </w:r>
          </w:p>
        </w:tc>
      </w:tr>
      <w:tr w:rsidR="0098678B" w:rsidRPr="00B9256D" w:rsidTr="0097643A">
        <w:trPr>
          <w:tblCellSpacing w:w="20" w:type="dxa"/>
        </w:trPr>
        <w:tc>
          <w:tcPr>
            <w:tcW w:w="22620" w:type="dxa"/>
            <w:gridSpan w:val="3"/>
          </w:tcPr>
          <w:p w:rsidR="0098678B" w:rsidRPr="00B9256D" w:rsidRDefault="0098678B" w:rsidP="0097643A">
            <w:pPr>
              <w:spacing w:after="200" w:line="276" w:lineRule="auto"/>
              <w:rPr>
                <w:b/>
                <w:bCs/>
                <w:sz w:val="28"/>
                <w:szCs w:val="28"/>
              </w:rPr>
            </w:pPr>
            <w:r w:rsidRPr="00B9256D">
              <w:rPr>
                <w:b/>
                <w:bCs/>
                <w:sz w:val="28"/>
                <w:szCs w:val="28"/>
              </w:rPr>
              <w:lastRenderedPageBreak/>
              <w:t>Other Options</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-cl-std</w:t>
            </w:r>
          </w:p>
        </w:tc>
        <w:tc>
          <w:tcPr>
            <w:tcW w:w="4190" w:type="dxa"/>
          </w:tcPr>
          <w:p w:rsidR="0098678B" w:rsidRPr="00B9256D" w:rsidRDefault="0098678B" w:rsidP="0097643A">
            <w:pPr>
              <w:spacing w:after="200" w:line="276" w:lineRule="auto"/>
            </w:pPr>
            <w:r w:rsidRPr="00B9256D">
              <w:t>CL version supported</w:t>
            </w:r>
          </w:p>
        </w:tc>
        <w:tc>
          <w:tcPr>
            <w:tcW w:w="15097" w:type="dxa"/>
          </w:tcPr>
          <w:p w:rsidR="0098678B" w:rsidRPr="00B9256D" w:rsidRDefault="0098678B" w:rsidP="0097643A">
            <w:pPr>
              <w:spacing w:after="200" w:line="276" w:lineRule="auto"/>
            </w:pPr>
            <w:r w:rsidRPr="00B9256D">
              <w:t>Determine the OpenCL C language version to use. A value for this option must be provided. Valid values are:\nCL1.1 - Support all OpenCL C programs that use the OpenCL C language features defined in section 6 of the OpenCL 1.1 specification.\nCL1.2 – Support all OpenCL C programs that use the OpenCL C language features defined in section 6 of the OpenCL 1.2 specification.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-cl-kernel-arg-info</w:t>
            </w:r>
          </w:p>
        </w:tc>
        <w:tc>
          <w:tcPr>
            <w:tcW w:w="4190" w:type="dxa"/>
          </w:tcPr>
          <w:p w:rsidR="0098678B" w:rsidRPr="00B9256D" w:rsidRDefault="0098678B" w:rsidP="0097643A">
            <w:pPr>
              <w:spacing w:after="200" w:line="276" w:lineRule="auto"/>
            </w:pPr>
            <w:r w:rsidRPr="00B9256D">
              <w:t>Kernel argument info</w:t>
            </w:r>
          </w:p>
        </w:tc>
        <w:tc>
          <w:tcPr>
            <w:tcW w:w="15097" w:type="dxa"/>
          </w:tcPr>
          <w:p w:rsidR="0098678B" w:rsidRPr="00B9256D" w:rsidRDefault="0098678B" w:rsidP="0097643A">
            <w:pPr>
              <w:spacing w:after="200" w:line="276" w:lineRule="auto"/>
            </w:pPr>
            <w:r w:rsidRPr="00B9256D">
              <w:t>This option allows the compiler to store information about the arguments of a kernel(s) in the program executable. The argument information stored includes the argument name, its type, the address and access qualifiers used. Refer to</w:t>
            </w:r>
            <w:r>
              <w:t xml:space="preserve"> the</w:t>
            </w:r>
            <w:r w:rsidRPr="00B9256D">
              <w:t xml:space="preserve"> description of clGetKernelArgInfo </w:t>
            </w:r>
            <w:r>
              <w:t>for information about</w:t>
            </w:r>
            <w:r w:rsidRPr="00B9256D">
              <w:t xml:space="preserve"> how to query this information.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-create-library</w:t>
            </w:r>
          </w:p>
        </w:tc>
        <w:tc>
          <w:tcPr>
            <w:tcW w:w="4190" w:type="dxa"/>
          </w:tcPr>
          <w:p w:rsidR="0098678B" w:rsidRPr="00B9256D" w:rsidRDefault="0098678B" w:rsidP="0097643A">
            <w:pPr>
              <w:spacing w:after="200" w:line="276" w:lineRule="auto"/>
            </w:pPr>
            <w:r w:rsidRPr="00B9256D">
              <w:t>Create library</w:t>
            </w:r>
          </w:p>
        </w:tc>
        <w:tc>
          <w:tcPr>
            <w:tcW w:w="15097" w:type="dxa"/>
          </w:tcPr>
          <w:p w:rsidR="0098678B" w:rsidRPr="00B9256D" w:rsidRDefault="0098678B" w:rsidP="0097643A">
            <w:pPr>
              <w:spacing w:after="200" w:line="276" w:lineRule="auto"/>
            </w:pPr>
            <w:r w:rsidRPr="00B9256D">
              <w:t>Create a library of compiled binaries specified in input_programs argument to clLinkProgram.</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-enable-link-options</w:t>
            </w:r>
          </w:p>
        </w:tc>
        <w:tc>
          <w:tcPr>
            <w:tcW w:w="4190" w:type="dxa"/>
          </w:tcPr>
          <w:p w:rsidR="0098678B" w:rsidRPr="00B9256D" w:rsidRDefault="0098678B" w:rsidP="0097643A">
            <w:pPr>
              <w:spacing w:after="200" w:line="276" w:lineRule="auto"/>
            </w:pPr>
            <w:r w:rsidRPr="00B9256D">
              <w:t>Enable link options</w:t>
            </w:r>
          </w:p>
        </w:tc>
        <w:tc>
          <w:tcPr>
            <w:tcW w:w="15097" w:type="dxa"/>
          </w:tcPr>
          <w:p w:rsidR="0098678B" w:rsidRPr="00B9256D" w:rsidRDefault="0098678B" w:rsidP="0097643A">
            <w:pPr>
              <w:spacing w:after="200" w:line="276" w:lineRule="auto"/>
            </w:pPr>
            <w:r w:rsidRPr="00B9256D">
              <w:t>Allows the linker to modify the library behavior based on one or more link options (described in Program Linking Options, below) when this library is linked with a program executable. This option must be specified with the –create-library option.</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-g</w:t>
            </w:r>
          </w:p>
        </w:tc>
        <w:tc>
          <w:tcPr>
            <w:tcW w:w="4190" w:type="dxa"/>
          </w:tcPr>
          <w:p w:rsidR="0098678B" w:rsidRPr="00B9256D" w:rsidRDefault="0098678B" w:rsidP="0097643A">
            <w:pPr>
              <w:spacing w:after="200" w:line="276" w:lineRule="auto"/>
            </w:pPr>
            <w:r w:rsidRPr="00B9256D">
              <w:t>Produce debugging information</w:t>
            </w:r>
          </w:p>
        </w:tc>
        <w:tc>
          <w:tcPr>
            <w:tcW w:w="15097" w:type="dxa"/>
          </w:tcPr>
          <w:p w:rsidR="0098678B" w:rsidRPr="00B9256D" w:rsidRDefault="0098678B" w:rsidP="0097643A">
            <w:pPr>
              <w:spacing w:after="200" w:line="276" w:lineRule="auto"/>
            </w:pPr>
            <w:r w:rsidRPr="00B9256D">
              <w:t>This is an experimental feature that lets you use the GNU project debugger, GDB, to debug kernels on x86 CPUs running Linux</w:t>
            </w:r>
            <w:r>
              <w:t>,</w:t>
            </w:r>
            <w:r w:rsidRPr="00B9256D">
              <w:t xml:space="preserve"> or cygwin/minGW under Windows. For more details, see Chapter 3, “Debugging OpenCL.” This option does not affect the default optimization of the OpenCL code.</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-fper-pointer-uav</w:t>
            </w:r>
            <w:r w:rsidRPr="00B9256D">
              <w:br/>
              <w:t>-fno-per-pointer-uav</w:t>
            </w:r>
          </w:p>
        </w:tc>
        <w:tc>
          <w:tcPr>
            <w:tcW w:w="4190" w:type="dxa"/>
          </w:tcPr>
          <w:p w:rsidR="0098678B" w:rsidRPr="00B9256D" w:rsidRDefault="0098678B" w:rsidP="0097643A">
            <w:pPr>
              <w:spacing w:after="200" w:line="276" w:lineRule="auto"/>
            </w:pPr>
            <w:r w:rsidRPr="00B9256D">
              <w:t>Specify that UAV per pointer should be used</w:t>
            </w:r>
            <w:r w:rsidRPr="00B9256D">
              <w:br/>
              <w:t>(HD5XXX and HD6XXX series GPU's only)</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-fbin-bif30</w:t>
            </w:r>
            <w:r w:rsidRPr="00B9256D">
              <w:br/>
              <w:t>-fno-bin-bif30</w:t>
            </w:r>
          </w:p>
        </w:tc>
        <w:tc>
          <w:tcPr>
            <w:tcW w:w="4190" w:type="dxa"/>
          </w:tcPr>
          <w:p w:rsidR="0098678B" w:rsidRPr="00B9256D" w:rsidRDefault="0098678B" w:rsidP="0097643A">
            <w:pPr>
              <w:spacing w:after="200" w:line="276" w:lineRule="auto"/>
            </w:pPr>
            <w:r w:rsidRPr="00B9256D">
              <w:t>Allow OpenCL binary to be BIF3.0 format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-fbin-encrypt</w:t>
            </w:r>
            <w:r w:rsidRPr="00B9256D">
              <w:br/>
              <w:t>-fno-bin-encrypt</w:t>
            </w:r>
          </w:p>
        </w:tc>
        <w:tc>
          <w:tcPr>
            <w:tcW w:w="4190" w:type="dxa"/>
          </w:tcPr>
          <w:p w:rsidR="0098678B" w:rsidRPr="00B9256D" w:rsidRDefault="0098678B" w:rsidP="0097643A">
            <w:pPr>
              <w:spacing w:after="200" w:line="276" w:lineRule="auto"/>
            </w:pPr>
            <w:r w:rsidRPr="00B9256D">
              <w:t>Generate an encrypted OpenCL binary (not by default)</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-save-temps</w:t>
            </w:r>
          </w:p>
        </w:tc>
        <w:tc>
          <w:tcPr>
            <w:tcW w:w="4190" w:type="dxa"/>
          </w:tcPr>
          <w:p w:rsidR="0098678B" w:rsidRPr="00B9256D" w:rsidRDefault="0098678B" w:rsidP="0097643A">
            <w:pPr>
              <w:spacing w:after="200" w:line="276" w:lineRule="auto"/>
            </w:pPr>
            <w:r w:rsidRPr="00B9256D">
              <w:t>Store temporary files in current directory</w:t>
            </w:r>
          </w:p>
        </w:tc>
        <w:tc>
          <w:tcPr>
            <w:tcW w:w="15097" w:type="dxa"/>
          </w:tcPr>
          <w:p w:rsidR="0098678B" w:rsidRPr="00B9256D" w:rsidRDefault="0098678B" w:rsidP="0097643A">
            <w:pPr>
              <w:spacing w:after="200" w:line="276" w:lineRule="auto"/>
            </w:pPr>
            <w:r w:rsidRPr="00B9256D">
              <w:t>This option dumps intermediate temporary files, such as IL and ISA code, for each OpenCL kernel. If &lt;prefix&gt; is not given, temporary files are saved in the default temporary directory (the current directory for Linux, C:\\Users\\&lt;user&gt;\\AppData\\Local for Windows). If \\&lt;prefix\\&gt; is given, those temporary files are saved with the given &lt;prefix&gt;. If &lt;prefix&gt; is an absolute path prefix, such as C:\\your\\work\\dir\\mydumpprefix, those temporaries are saved under C:\\your\\work\\dir, with mydumpprefix as prefix to all temporary names. For example, under the default directory</w:t>
            </w: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-fuse-jit</w:t>
            </w:r>
            <w:r w:rsidRPr="00B9256D">
              <w:br/>
              <w:t>-fno-use-jit</w:t>
            </w:r>
          </w:p>
        </w:tc>
        <w:tc>
          <w:tcPr>
            <w:tcW w:w="4190" w:type="dxa"/>
          </w:tcPr>
          <w:p w:rsidR="0098678B" w:rsidRPr="00B9256D" w:rsidRDefault="0098678B" w:rsidP="0097643A">
            <w:pPr>
              <w:spacing w:after="200" w:line="276" w:lineRule="auto"/>
            </w:pPr>
            <w:r w:rsidRPr="00B9256D">
              <w:t>Use JIT for CPU target (disable if debugging is enabled</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-fforce-jit</w:t>
            </w:r>
            <w:r w:rsidRPr="00B9256D">
              <w:br/>
              <w:t>-fno-force-jit</w:t>
            </w:r>
          </w:p>
        </w:tc>
        <w:tc>
          <w:tcPr>
            <w:tcW w:w="4190" w:type="dxa"/>
          </w:tcPr>
          <w:p w:rsidR="0098678B" w:rsidRPr="00B9256D" w:rsidRDefault="0098678B" w:rsidP="0097643A">
            <w:pPr>
              <w:spacing w:after="200" w:line="276" w:lineRule="auto"/>
            </w:pPr>
            <w:r w:rsidRPr="00B9256D">
              <w:t>Force use JIT for CPU target (even if debugging is enabled)</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-fdisable-avx</w:t>
            </w:r>
            <w:r w:rsidRPr="00B9256D">
              <w:br/>
              <w:t>-fno-disable-avx</w:t>
            </w:r>
          </w:p>
        </w:tc>
        <w:tc>
          <w:tcPr>
            <w:tcW w:w="4190" w:type="dxa"/>
          </w:tcPr>
          <w:p w:rsidR="0098678B" w:rsidRPr="00B9256D" w:rsidRDefault="0098678B" w:rsidP="0097643A">
            <w:pPr>
              <w:spacing w:after="200" w:line="276" w:lineRule="auto"/>
            </w:pPr>
            <w:r w:rsidRPr="00B9256D">
              <w:t>Disable AVX code generation</w:t>
            </w: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t>-ffma-enable</w:t>
            </w:r>
            <w:r w:rsidRPr="00B9256D">
              <w:br/>
              <w:t>-fno-fma-enable</w:t>
            </w:r>
          </w:p>
        </w:tc>
        <w:tc>
          <w:tcPr>
            <w:tcW w:w="4190" w:type="dxa"/>
          </w:tcPr>
          <w:p w:rsidR="0098678B" w:rsidRPr="00B9256D" w:rsidRDefault="0098678B" w:rsidP="0097643A">
            <w:pPr>
              <w:spacing w:after="200" w:line="276" w:lineRule="auto"/>
            </w:pPr>
            <w:r w:rsidRPr="00B9256D">
              <w:t>Enable fma for a*b+c</w:t>
            </w:r>
          </w:p>
          <w:p w:rsidR="0098678B" w:rsidRPr="00B9256D" w:rsidRDefault="0098678B" w:rsidP="0097643A">
            <w:pPr>
              <w:spacing w:after="200" w:line="276" w:lineRule="auto"/>
            </w:pPr>
          </w:p>
        </w:tc>
        <w:tc>
          <w:tcPr>
            <w:tcW w:w="15097" w:type="dxa"/>
          </w:tcPr>
          <w:p w:rsidR="0098678B" w:rsidRPr="00B9256D" w:rsidRDefault="0098678B" w:rsidP="0097643A">
            <w:pPr>
              <w:spacing w:after="200" w:line="276" w:lineRule="auto"/>
            </w:pPr>
          </w:p>
        </w:tc>
      </w:tr>
      <w:tr w:rsidR="0098678B" w:rsidRPr="00B9256D" w:rsidTr="0097643A">
        <w:trPr>
          <w:tblCellSpacing w:w="20" w:type="dxa"/>
        </w:trPr>
        <w:tc>
          <w:tcPr>
            <w:tcW w:w="3253" w:type="dxa"/>
          </w:tcPr>
          <w:p w:rsidR="0098678B" w:rsidRPr="00B9256D" w:rsidRDefault="0098678B" w:rsidP="0097643A">
            <w:pPr>
              <w:spacing w:after="200" w:line="276" w:lineRule="auto"/>
            </w:pPr>
            <w:r w:rsidRPr="00B9256D">
              <w:lastRenderedPageBreak/>
              <w:t>-fuse-native</w:t>
            </w:r>
          </w:p>
        </w:tc>
        <w:tc>
          <w:tcPr>
            <w:tcW w:w="4190" w:type="dxa"/>
          </w:tcPr>
          <w:p w:rsidR="0098678B" w:rsidRPr="00B9256D" w:rsidRDefault="0098678B" w:rsidP="0097643A">
            <w:pPr>
              <w:spacing w:after="200" w:line="276" w:lineRule="auto"/>
            </w:pPr>
            <w:r w:rsidRPr="00B9256D">
              <w:t>Replace math function calls with native version</w:t>
            </w:r>
          </w:p>
        </w:tc>
        <w:tc>
          <w:tcPr>
            <w:tcW w:w="15097" w:type="dxa"/>
          </w:tcPr>
          <w:p w:rsidR="0098678B" w:rsidRPr="00B9256D" w:rsidRDefault="0098678B" w:rsidP="0097643A">
            <w:pPr>
              <w:spacing w:after="200" w:line="276" w:lineRule="auto"/>
            </w:pPr>
          </w:p>
        </w:tc>
      </w:tr>
    </w:tbl>
    <w:p w:rsidR="0098678B" w:rsidRDefault="0098678B" w:rsidP="0098678B"/>
    <w:p w:rsidR="0098678B" w:rsidRDefault="0098678B" w:rsidP="0098678B"/>
    <w:p w:rsidR="0098678B" w:rsidRDefault="0098678B" w:rsidP="0098678B">
      <w:pPr>
        <w:pStyle w:val="Subheader2"/>
      </w:pPr>
      <w:r>
        <w:t xml:space="preserve">HLSL </w:t>
      </w:r>
      <w:r w:rsidRPr="00763195">
        <w:t>Build Option</w:t>
      </w:r>
      <w:r>
        <w:t>s</w:t>
      </w:r>
      <w:r w:rsidRPr="00763195">
        <w:t xml:space="preserve"> Dialog </w:t>
      </w:r>
    </w:p>
    <w:p w:rsidR="0098678B" w:rsidRDefault="0098678B" w:rsidP="0098678B">
      <w:r>
        <w:t>This dialog will help you choose the correct HLSL build options for you and hopefully will prevent making spelling mistakes while typing the options manually.</w:t>
      </w:r>
    </w:p>
    <w:p w:rsidR="0098678B" w:rsidRDefault="0098678B" w:rsidP="0098678B">
      <w:r>
        <w:t xml:space="preserve">To open the dialog, press The </w:t>
      </w:r>
      <w:r>
        <w:rPr>
          <w:noProof/>
        </w:rPr>
        <w:drawing>
          <wp:inline distT="0" distB="0" distL="0" distR="0" wp14:anchorId="2DB53813" wp14:editId="1C35020D">
            <wp:extent cx="283464" cy="265176"/>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Click the ”HLSL Build Options” node to view the available options. </w:t>
      </w:r>
      <w:r>
        <w:br/>
        <w:t xml:space="preserve">Once you choose an option, the option text is displayed in the ”HLSL Build Command Line” text box that appears below. </w:t>
      </w:r>
      <w:r>
        <w:br/>
        <w:t>This build option string will also appear in the toolbar’s build options box after you click the OK button.</w:t>
      </w:r>
    </w:p>
    <w:p w:rsidR="0098678B" w:rsidRDefault="0098678B" w:rsidP="0098678B">
      <w:r>
        <w:t>As an alternative to selecting options through the radio buttons, it is possible to type a command in the “HLSL Build Command Line” text box. Build options types in the text box will automatically be translated to update of the relevant controls accordingly. For example, typing “D3DCOMPILE_DEBUG” in the lower text box automatically updates the “Debug” check box to be checked.</w:t>
      </w:r>
    </w:p>
    <w:p w:rsidR="0098678B" w:rsidRDefault="0098678B" w:rsidP="0098678B">
      <w:pPr>
        <w:pStyle w:val="Subheader2"/>
        <w:jc w:val="center"/>
        <w:rPr>
          <w:noProof/>
        </w:rPr>
      </w:pPr>
    </w:p>
    <w:p w:rsidR="0098678B" w:rsidRDefault="0098678B" w:rsidP="0098678B">
      <w:pPr>
        <w:pStyle w:val="Subheader2"/>
        <w:jc w:val="center"/>
        <w:rPr>
          <w:noProof/>
        </w:rPr>
      </w:pPr>
    </w:p>
    <w:p w:rsidR="0098678B" w:rsidRPr="00763195" w:rsidRDefault="0098678B" w:rsidP="0098678B">
      <w:pPr>
        <w:pStyle w:val="Subheader2"/>
        <w:jc w:val="center"/>
      </w:pPr>
      <w:r>
        <w:rPr>
          <w:noProof/>
        </w:rPr>
        <w:lastRenderedPageBreak/>
        <w:drawing>
          <wp:inline distT="0" distB="0" distL="0" distR="0" wp14:anchorId="389C7BB3" wp14:editId="664246BC">
            <wp:extent cx="9239250" cy="6243135"/>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41559" cy="6244695"/>
                    </a:xfrm>
                    <a:prstGeom prst="rect">
                      <a:avLst/>
                    </a:prstGeom>
                  </pic:spPr>
                </pic:pic>
              </a:graphicData>
            </a:graphic>
          </wp:inline>
        </w:drawing>
      </w:r>
    </w:p>
    <w:p w:rsidR="0098678B" w:rsidRDefault="0098678B" w:rsidP="0098678B">
      <w:pPr>
        <w:rPr>
          <w:b/>
          <w:bCs/>
        </w:rPr>
      </w:pPr>
      <w:r w:rsidRPr="00965517">
        <w:rPr>
          <w:b/>
          <w:bCs/>
        </w:rPr>
        <w:t>Build Options</w:t>
      </w:r>
    </w:p>
    <w:p w:rsidR="0098678B" w:rsidRDefault="0098678B" w:rsidP="0098678B">
      <w:r>
        <w:t>The compilation of DirectX shaders can be executed either by directly referencing the D3D compiler DLL or by going through Microsoft’s FXC tool.</w:t>
      </w:r>
    </w:p>
    <w:p w:rsidR="0098678B" w:rsidRDefault="0098678B" w:rsidP="0098678B">
      <w:r>
        <w:t>The CodeXL installation includes a copy of the Microsoft DirectX compiler DLL: d3dcompiler_47.dll. You may specify a different path if you want CodeXL to use a different d3dcompiler module. If you select the FXC compiler tool, you must specify a path to the location of FXC.exe.</w:t>
      </w:r>
    </w:p>
    <w:p w:rsidR="0098678B" w:rsidRDefault="0098678B" w:rsidP="0098678B">
      <w:r>
        <w:t xml:space="preserve">To select the path of the compiler module, click the ‘Browse…” option from the combo-box.  When selecting Browse, a dialog box will open for selecting the compiler file. </w:t>
      </w:r>
    </w:p>
    <w:p w:rsidR="0098678B" w:rsidRDefault="0098678B" w:rsidP="0098678B">
      <w:pPr>
        <w:pStyle w:val="ListParagraph"/>
        <w:numPr>
          <w:ilvl w:val="0"/>
          <w:numId w:val="4"/>
        </w:numPr>
      </w:pPr>
      <w:r>
        <w:t>For D3D compiler – any file called d3compiler_*.dll can be selected.</w:t>
      </w:r>
    </w:p>
    <w:p w:rsidR="0098678B" w:rsidRPr="009274A0" w:rsidRDefault="0098678B" w:rsidP="0098678B">
      <w:pPr>
        <w:pStyle w:val="ListParagraph"/>
        <w:numPr>
          <w:ilvl w:val="0"/>
          <w:numId w:val="4"/>
        </w:numPr>
      </w:pPr>
      <w:r>
        <w:t xml:space="preserve">For FXC compiler </w:t>
      </w:r>
      <w:bookmarkStart w:id="30" w:name="OLE_LINK91"/>
      <w:r>
        <w:t>–</w:t>
      </w:r>
      <w:bookmarkEnd w:id="30"/>
      <w:r>
        <w:t xml:space="preserve"> only files named FXC.exe can be selected.</w:t>
      </w:r>
      <w:r>
        <w:br/>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083"/>
        <w:gridCol w:w="3153"/>
        <w:gridCol w:w="3370"/>
        <w:gridCol w:w="11094"/>
      </w:tblGrid>
      <w:tr w:rsidR="0098678B" w:rsidRPr="00B9256D" w:rsidTr="0097643A">
        <w:trPr>
          <w:tblCellSpacing w:w="20" w:type="dxa"/>
        </w:trPr>
        <w:tc>
          <w:tcPr>
            <w:tcW w:w="5023" w:type="dxa"/>
          </w:tcPr>
          <w:p w:rsidR="0098678B" w:rsidRPr="007101B8" w:rsidRDefault="0098678B" w:rsidP="0097643A">
            <w:pPr>
              <w:rPr>
                <w:b/>
                <w:bCs/>
                <w:sz w:val="24"/>
                <w:szCs w:val="24"/>
              </w:rPr>
            </w:pPr>
            <w:r w:rsidRPr="007101B8">
              <w:rPr>
                <w:b/>
                <w:bCs/>
                <w:sz w:val="24"/>
                <w:szCs w:val="24"/>
              </w:rPr>
              <w:t>D3D compile command</w:t>
            </w:r>
          </w:p>
        </w:tc>
        <w:tc>
          <w:tcPr>
            <w:tcW w:w="3113" w:type="dxa"/>
          </w:tcPr>
          <w:p w:rsidR="0098678B" w:rsidRPr="007101B8" w:rsidRDefault="0098678B" w:rsidP="0097643A">
            <w:pPr>
              <w:rPr>
                <w:b/>
                <w:bCs/>
                <w:sz w:val="24"/>
                <w:szCs w:val="24"/>
              </w:rPr>
            </w:pPr>
            <w:r w:rsidRPr="007101B8">
              <w:rPr>
                <w:b/>
                <w:bCs/>
                <w:sz w:val="24"/>
                <w:szCs w:val="24"/>
              </w:rPr>
              <w:t>FXC Compile command</w:t>
            </w:r>
          </w:p>
        </w:tc>
        <w:tc>
          <w:tcPr>
            <w:tcW w:w="3330" w:type="dxa"/>
          </w:tcPr>
          <w:p w:rsidR="0098678B" w:rsidRPr="007101B8" w:rsidRDefault="0098678B" w:rsidP="0097643A">
            <w:pPr>
              <w:rPr>
                <w:b/>
                <w:bCs/>
                <w:sz w:val="24"/>
                <w:szCs w:val="24"/>
              </w:rPr>
            </w:pPr>
            <w:r w:rsidRPr="007101B8">
              <w:rPr>
                <w:b/>
                <w:bCs/>
                <w:sz w:val="24"/>
                <w:szCs w:val="24"/>
              </w:rPr>
              <w:t>Build Option</w:t>
            </w:r>
          </w:p>
        </w:tc>
        <w:tc>
          <w:tcPr>
            <w:tcW w:w="11034" w:type="dxa"/>
          </w:tcPr>
          <w:p w:rsidR="0098678B" w:rsidRPr="00B9256D" w:rsidRDefault="0098678B" w:rsidP="0097643A"/>
        </w:tc>
      </w:tr>
      <w:tr w:rsidR="0098678B" w:rsidRPr="00B9256D" w:rsidTr="0097643A">
        <w:trPr>
          <w:tblCellSpacing w:w="20" w:type="dxa"/>
        </w:trPr>
        <w:tc>
          <w:tcPr>
            <w:tcW w:w="8176" w:type="dxa"/>
            <w:gridSpan w:val="2"/>
          </w:tcPr>
          <w:p w:rsidR="0098678B" w:rsidRPr="00B9256D" w:rsidRDefault="0098678B" w:rsidP="0097643A">
            <w:bookmarkStart w:id="31" w:name="OLE_LINK66"/>
            <w:r w:rsidRPr="00B9256D">
              <w:t>-D</w:t>
            </w:r>
          </w:p>
        </w:tc>
        <w:tc>
          <w:tcPr>
            <w:tcW w:w="3330" w:type="dxa"/>
          </w:tcPr>
          <w:p w:rsidR="0098678B" w:rsidRPr="00B9256D" w:rsidRDefault="0098678B" w:rsidP="0097643A">
            <w:pPr>
              <w:spacing w:after="200" w:line="276" w:lineRule="auto"/>
            </w:pPr>
            <w:r w:rsidRPr="00B9256D">
              <w:t>P</w:t>
            </w:r>
            <w:r>
              <w:t>redefined macros</w:t>
            </w:r>
          </w:p>
        </w:tc>
        <w:tc>
          <w:tcPr>
            <w:tcW w:w="11034" w:type="dxa"/>
          </w:tcPr>
          <w:p w:rsidR="0098678B" w:rsidRPr="00B9256D" w:rsidRDefault="0098678B" w:rsidP="0097643A">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r>
              <w:br/>
              <w:t>The macro won’t appear in the “HLSL Build Command Line”</w:t>
            </w:r>
          </w:p>
        </w:tc>
      </w:tr>
      <w:bookmarkEnd w:id="31"/>
      <w:tr w:rsidR="0098678B" w:rsidRPr="00B9256D" w:rsidTr="0097643A">
        <w:trPr>
          <w:tblCellSpacing w:w="20" w:type="dxa"/>
        </w:trPr>
        <w:tc>
          <w:tcPr>
            <w:tcW w:w="8176" w:type="dxa"/>
            <w:gridSpan w:val="2"/>
          </w:tcPr>
          <w:p w:rsidR="0098678B" w:rsidRPr="00B9256D" w:rsidRDefault="0098678B" w:rsidP="0097643A">
            <w:r w:rsidRPr="00B9256D">
              <w:lastRenderedPageBreak/>
              <w:t>-I</w:t>
            </w:r>
          </w:p>
        </w:tc>
        <w:tc>
          <w:tcPr>
            <w:tcW w:w="3330" w:type="dxa"/>
          </w:tcPr>
          <w:p w:rsidR="0098678B" w:rsidRPr="00B9256D" w:rsidRDefault="0098678B" w:rsidP="0097643A">
            <w:pPr>
              <w:spacing w:after="200" w:line="276" w:lineRule="auto"/>
            </w:pPr>
            <w:r>
              <w:t>Additional include directories</w:t>
            </w:r>
          </w:p>
        </w:tc>
        <w:tc>
          <w:tcPr>
            <w:tcW w:w="11034" w:type="dxa"/>
          </w:tcPr>
          <w:p w:rsidR="0098678B" w:rsidRPr="00B9256D" w:rsidRDefault="0098678B" w:rsidP="0097643A">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r>
              <w:br/>
              <w:t>the include won’t appear in the “HLSL Build Command Line”</w:t>
            </w:r>
          </w:p>
        </w:tc>
      </w:tr>
      <w:tr w:rsidR="0098678B" w:rsidRPr="00B9256D" w:rsidTr="0097643A">
        <w:trPr>
          <w:tblCellSpacing w:w="20" w:type="dxa"/>
        </w:trPr>
        <w:tc>
          <w:tcPr>
            <w:tcW w:w="5023" w:type="dxa"/>
          </w:tcPr>
          <w:p w:rsidR="0098678B" w:rsidRPr="00B9256D" w:rsidRDefault="0098678B" w:rsidP="0097643A">
            <w:pPr>
              <w:spacing w:after="200" w:line="276" w:lineRule="auto"/>
            </w:pPr>
            <w:r>
              <w:t>D3DCOMPILE_AVOID_FLOW_CONTROL</w:t>
            </w:r>
          </w:p>
        </w:tc>
        <w:tc>
          <w:tcPr>
            <w:tcW w:w="3113" w:type="dxa"/>
          </w:tcPr>
          <w:p w:rsidR="0098678B" w:rsidRPr="00403A32" w:rsidRDefault="0098678B" w:rsidP="0097643A">
            <w:r>
              <w:t>/Gfa</w:t>
            </w:r>
          </w:p>
        </w:tc>
        <w:tc>
          <w:tcPr>
            <w:tcW w:w="3330" w:type="dxa"/>
          </w:tcPr>
          <w:p w:rsidR="0098678B" w:rsidRPr="00B9256D" w:rsidRDefault="0098678B" w:rsidP="0097643A">
            <w:pPr>
              <w:spacing w:after="200" w:line="276" w:lineRule="auto"/>
            </w:pPr>
            <w:r w:rsidRPr="00403A32">
              <w:t>Avoid Flow Control</w:t>
            </w:r>
          </w:p>
        </w:tc>
        <w:tc>
          <w:tcPr>
            <w:tcW w:w="11034" w:type="dxa"/>
          </w:tcPr>
          <w:p w:rsidR="0098678B" w:rsidRPr="00B9256D" w:rsidRDefault="0098678B" w:rsidP="0097643A">
            <w:pPr>
              <w:spacing w:after="200" w:line="276" w:lineRule="auto"/>
            </w:pPr>
            <w:r w:rsidRPr="00403A32">
              <w:t>Directs the compiler to not use flow-control constructs where possible.</w:t>
            </w:r>
          </w:p>
        </w:tc>
      </w:tr>
      <w:tr w:rsidR="0098678B" w:rsidRPr="00B9256D" w:rsidTr="0097643A">
        <w:trPr>
          <w:tblCellSpacing w:w="20" w:type="dxa"/>
        </w:trPr>
        <w:tc>
          <w:tcPr>
            <w:tcW w:w="5023" w:type="dxa"/>
          </w:tcPr>
          <w:p w:rsidR="0098678B" w:rsidRPr="00B9256D" w:rsidRDefault="0098678B" w:rsidP="0097643A">
            <w:pPr>
              <w:spacing w:after="200" w:line="276" w:lineRule="auto"/>
            </w:pPr>
            <w:r>
              <w:t>D3DCOMPILE_DEBUG</w:t>
            </w:r>
          </w:p>
        </w:tc>
        <w:tc>
          <w:tcPr>
            <w:tcW w:w="3113" w:type="dxa"/>
          </w:tcPr>
          <w:p w:rsidR="0098678B" w:rsidRDefault="0098678B" w:rsidP="0097643A">
            <w:r>
              <w:t>/Zi</w:t>
            </w:r>
          </w:p>
        </w:tc>
        <w:tc>
          <w:tcPr>
            <w:tcW w:w="3330" w:type="dxa"/>
          </w:tcPr>
          <w:p w:rsidR="0098678B" w:rsidRPr="00B9256D" w:rsidRDefault="0098678B" w:rsidP="0097643A">
            <w:pPr>
              <w:spacing w:after="200" w:line="276" w:lineRule="auto"/>
            </w:pPr>
            <w:r>
              <w:t>Debug</w:t>
            </w:r>
          </w:p>
        </w:tc>
        <w:tc>
          <w:tcPr>
            <w:tcW w:w="11034" w:type="dxa"/>
          </w:tcPr>
          <w:p w:rsidR="0098678B" w:rsidRPr="00B9256D" w:rsidRDefault="0098678B" w:rsidP="0097643A">
            <w:pPr>
              <w:spacing w:after="200" w:line="276" w:lineRule="auto"/>
            </w:pPr>
            <w:r w:rsidRPr="00403A32">
              <w:t>Directs the compiler to insert debug file/line/type/symbol information into the output code.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9162AD">
              <w:t>D3DCOMPILE_ENABLE_BACKWARDS_COMPATIBILITY</w:t>
            </w:r>
          </w:p>
        </w:tc>
        <w:tc>
          <w:tcPr>
            <w:tcW w:w="3113" w:type="dxa"/>
          </w:tcPr>
          <w:p w:rsidR="0098678B" w:rsidRPr="009162AD" w:rsidRDefault="0098678B" w:rsidP="0097643A">
            <w:r>
              <w:t>/Gec</w:t>
            </w:r>
          </w:p>
        </w:tc>
        <w:tc>
          <w:tcPr>
            <w:tcW w:w="3330" w:type="dxa"/>
          </w:tcPr>
          <w:p w:rsidR="0098678B" w:rsidRPr="00B9256D" w:rsidRDefault="0098678B" w:rsidP="0097643A">
            <w:pPr>
              <w:spacing w:after="200" w:line="276" w:lineRule="auto"/>
            </w:pPr>
            <w:r w:rsidRPr="009162AD">
              <w:t>Enable Backwards Compatibility</w:t>
            </w:r>
          </w:p>
        </w:tc>
        <w:tc>
          <w:tcPr>
            <w:tcW w:w="11034" w:type="dxa"/>
          </w:tcPr>
          <w:p w:rsidR="0098678B" w:rsidRPr="00B9256D" w:rsidRDefault="0098678B" w:rsidP="0097643A">
            <w:pPr>
              <w:spacing w:after="200" w:line="276" w:lineRule="auto"/>
            </w:pPr>
            <w:r w:rsidRPr="009162AD">
              <w:t>Directs the compiler to enable older shaders to compile to 5_0 targets.</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9162AD">
              <w:t>D3DCOMPILE_ENABLE_STRICTNESS</w:t>
            </w:r>
          </w:p>
        </w:tc>
        <w:tc>
          <w:tcPr>
            <w:tcW w:w="3113" w:type="dxa"/>
          </w:tcPr>
          <w:p w:rsidR="0098678B" w:rsidRPr="009162AD" w:rsidRDefault="0098678B" w:rsidP="0097643A">
            <w:r>
              <w:t>/Ges</w:t>
            </w:r>
          </w:p>
        </w:tc>
        <w:tc>
          <w:tcPr>
            <w:tcW w:w="3330" w:type="dxa"/>
          </w:tcPr>
          <w:p w:rsidR="0098678B" w:rsidRPr="00B9256D" w:rsidRDefault="0098678B" w:rsidP="0097643A">
            <w:pPr>
              <w:spacing w:after="200" w:line="276" w:lineRule="auto"/>
            </w:pPr>
            <w:r w:rsidRPr="009162AD">
              <w:t>Enable Strictness</w:t>
            </w:r>
          </w:p>
        </w:tc>
        <w:tc>
          <w:tcPr>
            <w:tcW w:w="11034" w:type="dxa"/>
          </w:tcPr>
          <w:p w:rsidR="0098678B" w:rsidRPr="00B9256D" w:rsidRDefault="0098678B" w:rsidP="0097643A">
            <w:pPr>
              <w:spacing w:after="200" w:line="276" w:lineRule="auto"/>
            </w:pPr>
            <w:r w:rsidRPr="009162AD">
              <w:t>Forces strict compile, which migh</w:t>
            </w:r>
            <w:r>
              <w:t xml:space="preserve">t not allow for legacy syntax. </w:t>
            </w:r>
            <w:r>
              <w:br/>
            </w:r>
            <w:r w:rsidRPr="009162AD">
              <w:t>By default, the compiler disables strictness on deprecated syntax.</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D3DCOMPILE_FORCE_PS_SOFTWARE_NO_OPT</w:t>
            </w:r>
          </w:p>
        </w:tc>
        <w:tc>
          <w:tcPr>
            <w:tcW w:w="3113" w:type="dxa"/>
          </w:tcPr>
          <w:p w:rsidR="0098678B" w:rsidRPr="007163A9" w:rsidRDefault="0098678B" w:rsidP="0097643A"/>
        </w:tc>
        <w:tc>
          <w:tcPr>
            <w:tcW w:w="3330" w:type="dxa"/>
          </w:tcPr>
          <w:p w:rsidR="0098678B" w:rsidRPr="00B9256D" w:rsidRDefault="0098678B" w:rsidP="0097643A">
            <w:pPr>
              <w:spacing w:after="200" w:line="276" w:lineRule="auto"/>
            </w:pPr>
            <w:r w:rsidRPr="007163A9">
              <w:t>Force Pixel Shader Optimization Off</w:t>
            </w:r>
          </w:p>
        </w:tc>
        <w:tc>
          <w:tcPr>
            <w:tcW w:w="11034" w:type="dxa"/>
          </w:tcPr>
          <w:p w:rsidR="0098678B" w:rsidRPr="00B9256D" w:rsidRDefault="0098678B" w:rsidP="0097643A">
            <w:pPr>
              <w:spacing w:after="200" w:line="276" w:lineRule="auto"/>
            </w:pPr>
            <w:r w:rsidRPr="007163A9">
              <w:t>Directs the compiler to compile a pixel shader for the next highest shader profile. This constant also turns debugging on and optimizations off.</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D3DCOMPILE_FORCE_VS_SOFTWARE_NO_OPT</w:t>
            </w:r>
          </w:p>
        </w:tc>
        <w:tc>
          <w:tcPr>
            <w:tcW w:w="3113" w:type="dxa"/>
          </w:tcPr>
          <w:p w:rsidR="0098678B" w:rsidRPr="007163A9" w:rsidRDefault="0098678B" w:rsidP="0097643A"/>
        </w:tc>
        <w:tc>
          <w:tcPr>
            <w:tcW w:w="3330" w:type="dxa"/>
          </w:tcPr>
          <w:p w:rsidR="0098678B" w:rsidRPr="00B9256D" w:rsidRDefault="0098678B" w:rsidP="0097643A">
            <w:pPr>
              <w:spacing w:after="200" w:line="276" w:lineRule="auto"/>
            </w:pPr>
            <w:r w:rsidRPr="007163A9">
              <w:t>Force Vertex Shader Optimizations Off</w:t>
            </w:r>
          </w:p>
        </w:tc>
        <w:tc>
          <w:tcPr>
            <w:tcW w:w="11034" w:type="dxa"/>
          </w:tcPr>
          <w:p w:rsidR="0098678B" w:rsidRPr="007163A9" w:rsidRDefault="0098678B" w:rsidP="0097643A">
            <w:pPr>
              <w:autoSpaceDE w:val="0"/>
              <w:autoSpaceDN w:val="0"/>
              <w:adjustRightInd w:val="0"/>
            </w:pPr>
            <w:r w:rsidRPr="007163A9">
              <w:t>Directs the compiler to compile a vertex shader for the next highest shader profile. This constant turns debugging on and optimizations off."</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D3DCOMPILE_IEEE_STRICTNESS</w:t>
            </w:r>
          </w:p>
        </w:tc>
        <w:tc>
          <w:tcPr>
            <w:tcW w:w="3113" w:type="dxa"/>
          </w:tcPr>
          <w:p w:rsidR="0098678B" w:rsidRPr="007163A9" w:rsidRDefault="0098678B" w:rsidP="0097643A">
            <w:r>
              <w:t>/Gis</w:t>
            </w:r>
          </w:p>
        </w:tc>
        <w:tc>
          <w:tcPr>
            <w:tcW w:w="3330" w:type="dxa"/>
          </w:tcPr>
          <w:p w:rsidR="0098678B" w:rsidRPr="00B9256D" w:rsidRDefault="0098678B" w:rsidP="0097643A">
            <w:pPr>
              <w:spacing w:after="200" w:line="276" w:lineRule="auto"/>
            </w:pPr>
            <w:r w:rsidRPr="007163A9">
              <w:t>IEEE Strictness</w:t>
            </w:r>
          </w:p>
        </w:tc>
        <w:tc>
          <w:tcPr>
            <w:tcW w:w="11034" w:type="dxa"/>
          </w:tcPr>
          <w:p w:rsidR="0098678B" w:rsidRPr="00B9256D" w:rsidRDefault="0098678B" w:rsidP="0097643A">
            <w:pPr>
              <w:spacing w:after="200" w:line="276" w:lineRule="auto"/>
            </w:pPr>
            <w:r w:rsidRPr="007163A9">
              <w:t>Forces the IEEE strict compile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D3DCOMPILE_NO_PRESHADER</w:t>
            </w:r>
          </w:p>
        </w:tc>
        <w:tc>
          <w:tcPr>
            <w:tcW w:w="3113" w:type="dxa"/>
          </w:tcPr>
          <w:p w:rsidR="0098678B" w:rsidRPr="007163A9" w:rsidRDefault="0098678B" w:rsidP="0097643A">
            <w:r>
              <w:t>/Op</w:t>
            </w:r>
          </w:p>
        </w:tc>
        <w:tc>
          <w:tcPr>
            <w:tcW w:w="3330" w:type="dxa"/>
          </w:tcPr>
          <w:p w:rsidR="0098678B" w:rsidRPr="00B9256D" w:rsidRDefault="0098678B" w:rsidP="0097643A">
            <w:pPr>
              <w:spacing w:after="200" w:line="276" w:lineRule="auto"/>
            </w:pPr>
            <w:r w:rsidRPr="007163A9">
              <w:t>No Preshader</w:t>
            </w:r>
          </w:p>
        </w:tc>
        <w:tc>
          <w:tcPr>
            <w:tcW w:w="11034" w:type="dxa"/>
          </w:tcPr>
          <w:p w:rsidR="0098678B" w:rsidRPr="00B9256D" w:rsidRDefault="0098678B" w:rsidP="0097643A">
            <w:pPr>
              <w:spacing w:after="200" w:line="276" w:lineRule="auto"/>
            </w:pPr>
            <w:r w:rsidRPr="007163A9">
              <w:t>Directs the compiler to disable Preshaders. If you set this constant, the compiler does not pull out static expression for evaluation.</w:t>
            </w:r>
          </w:p>
        </w:tc>
      </w:tr>
      <w:tr w:rsidR="0098678B" w:rsidRPr="00B9256D" w:rsidTr="0097643A">
        <w:trPr>
          <w:tblCellSpacing w:w="20" w:type="dxa"/>
        </w:trPr>
        <w:tc>
          <w:tcPr>
            <w:tcW w:w="5023" w:type="dxa"/>
          </w:tcPr>
          <w:p w:rsidR="0098678B" w:rsidRPr="00B9256D" w:rsidRDefault="0098678B" w:rsidP="0097643A">
            <w:pPr>
              <w:spacing w:after="200" w:line="276" w:lineRule="auto"/>
            </w:pPr>
            <w:r>
              <w:br/>
              <w:t xml:space="preserve">* </w:t>
            </w:r>
            <w:r w:rsidRPr="007163A9">
              <w:t>D3DCOMPILE_SKIP_OPTIMIZATION</w:t>
            </w:r>
            <w:r>
              <w:br/>
              <w:t>* D3DCOMPILE_OPTIMIZATION_LEVEL0</w:t>
            </w:r>
            <w:r>
              <w:br/>
            </w:r>
            <w:bookmarkStart w:id="32" w:name="OLE_LINK67"/>
            <w:r>
              <w:t>* .. (no flag for default optimization)</w:t>
            </w:r>
            <w:bookmarkEnd w:id="32"/>
            <w:r>
              <w:br/>
              <w:t xml:space="preserve">* </w:t>
            </w:r>
            <w:r w:rsidRPr="007163A9">
              <w:t>D3DCOM</w:t>
            </w:r>
            <w:r>
              <w:t>PILE_OPTIMIZATION_LEVEL2</w:t>
            </w:r>
            <w:r>
              <w:br/>
              <w:t xml:space="preserve">* </w:t>
            </w:r>
            <w:r w:rsidRPr="007163A9">
              <w:t>D3DCOMPILE_OPTIMIZATION_LEVEL3</w:t>
            </w:r>
          </w:p>
        </w:tc>
        <w:tc>
          <w:tcPr>
            <w:tcW w:w="3113" w:type="dxa"/>
          </w:tcPr>
          <w:p w:rsidR="0098678B" w:rsidRDefault="0098678B" w:rsidP="0097643A"/>
          <w:p w:rsidR="0098678B" w:rsidRPr="007163A9" w:rsidRDefault="0098678B" w:rsidP="0097643A">
            <w:r>
              <w:t>* /Od</w:t>
            </w:r>
            <w:r>
              <w:br/>
              <w:t>* /O0</w:t>
            </w:r>
            <w:r>
              <w:br/>
              <w:t>* .. (no flag for default)</w:t>
            </w:r>
            <w:r>
              <w:br/>
              <w:t>* /O1</w:t>
            </w:r>
            <w:r>
              <w:br/>
              <w:t>* /O2</w:t>
            </w:r>
            <w:r>
              <w:br/>
              <w:t>* /O3</w:t>
            </w:r>
          </w:p>
        </w:tc>
        <w:tc>
          <w:tcPr>
            <w:tcW w:w="3330" w:type="dxa"/>
          </w:tcPr>
          <w:p w:rsidR="0098678B" w:rsidRPr="00B9256D" w:rsidRDefault="0098678B" w:rsidP="0097643A">
            <w:pPr>
              <w:spacing w:after="200" w:line="276" w:lineRule="auto"/>
            </w:pPr>
            <w:r w:rsidRPr="007163A9">
              <w:t>Optimization Level</w:t>
            </w:r>
            <w:r>
              <w:t>:</w:t>
            </w:r>
            <w:r>
              <w:br/>
              <w:t>*</w:t>
            </w:r>
            <w:r w:rsidRPr="007163A9">
              <w:t xml:space="preserve"> Skip </w:t>
            </w:r>
            <w:bookmarkStart w:id="33" w:name="OLE_LINK61"/>
            <w:r w:rsidRPr="007163A9">
              <w:t>Optimization</w:t>
            </w:r>
            <w:bookmarkEnd w:id="33"/>
            <w:r>
              <w:br/>
            </w:r>
            <w:bookmarkStart w:id="34" w:name="OLE_LINK63"/>
            <w:r>
              <w:t>*</w:t>
            </w:r>
            <w:r w:rsidRPr="007163A9">
              <w:t xml:space="preserve"> </w:t>
            </w:r>
            <w:bookmarkStart w:id="35" w:name="OLE_LINK62"/>
            <w:r>
              <w:t>Level</w:t>
            </w:r>
            <w:bookmarkEnd w:id="35"/>
            <w:r>
              <w:t xml:space="preserve"> 0 - </w:t>
            </w:r>
            <w:bookmarkEnd w:id="34"/>
            <w:r w:rsidRPr="007163A9">
              <w:t>Lowest optimization</w:t>
            </w:r>
            <w:r>
              <w:br/>
              <w:t>*</w:t>
            </w:r>
            <w:r w:rsidRPr="007163A9">
              <w:t xml:space="preserve"> </w:t>
            </w:r>
            <w:bookmarkStart w:id="36" w:name="OLE_LINK64"/>
            <w:r>
              <w:t>Level 1</w:t>
            </w:r>
            <w:bookmarkEnd w:id="36"/>
            <w:r>
              <w:t xml:space="preserve"> – Default Optimization</w:t>
            </w:r>
            <w:r>
              <w:br/>
              <w:t xml:space="preserve">* </w:t>
            </w:r>
            <w:bookmarkStart w:id="37" w:name="OLE_LINK65"/>
            <w:r>
              <w:t>Level 2</w:t>
            </w:r>
            <w:bookmarkEnd w:id="37"/>
            <w:r>
              <w:br/>
              <w:t>*</w:t>
            </w:r>
            <w:r w:rsidRPr="007163A9">
              <w:t xml:space="preserve"> </w:t>
            </w:r>
            <w:r>
              <w:t xml:space="preserve">Level 3 - </w:t>
            </w:r>
            <w:r w:rsidRPr="007163A9">
              <w:t>Highest optimization</w:t>
            </w:r>
          </w:p>
        </w:tc>
        <w:tc>
          <w:tcPr>
            <w:tcW w:w="11034" w:type="dxa"/>
          </w:tcPr>
          <w:p w:rsidR="0098678B" w:rsidRPr="00B9256D" w:rsidRDefault="0098678B" w:rsidP="0097643A">
            <w:pPr>
              <w:spacing w:after="200" w:line="276" w:lineRule="auto"/>
            </w:pPr>
            <w:r w:rsidRPr="007163A9">
              <w:t>Directs the compiler to use the spec</w:t>
            </w:r>
            <w:r>
              <w:t>ified level of optimization:</w:t>
            </w:r>
            <w:r>
              <w:br/>
              <w:t xml:space="preserve">* </w:t>
            </w:r>
            <w:r w:rsidRPr="007163A9">
              <w:t>Skip - skip optimization steps during code generation.</w:t>
            </w:r>
            <w:r>
              <w:t xml:space="preserve"> </w:t>
            </w:r>
            <w:r w:rsidRPr="007163A9">
              <w:t>We recommend that you set this constant for debug purposes only</w:t>
            </w:r>
            <w:r>
              <w:t>.</w:t>
            </w:r>
            <w:r>
              <w:br/>
              <w:t xml:space="preserve">* </w:t>
            </w:r>
            <w:r w:rsidRPr="007163A9">
              <w:t>Lowest level - If you set this constant, the compiler might produce slower code but produces the code more quickly.</w:t>
            </w:r>
            <w:r>
              <w:t xml:space="preserve"> </w:t>
            </w:r>
            <w:r>
              <w:br/>
              <w:t xml:space="preserve">      </w:t>
            </w:r>
            <w:r w:rsidRPr="007163A9">
              <w:t>Set this constant when you develop the shader iteratively.</w:t>
            </w:r>
            <w:r>
              <w:br/>
              <w:t xml:space="preserve">* Second lowest level - </w:t>
            </w:r>
            <w:r w:rsidRPr="007163A9">
              <w:t>Second highest level</w:t>
            </w:r>
            <w:r>
              <w:t>.</w:t>
            </w:r>
            <w:r>
              <w:br/>
              <w:t xml:space="preserve">* </w:t>
            </w:r>
            <w:r w:rsidRPr="007163A9">
              <w:t>Highest level - If you set this constant, the compiler produces the best possible code but might take significantly longer to do so.</w:t>
            </w:r>
            <w:r>
              <w:t xml:space="preserve"> </w:t>
            </w:r>
            <w:r>
              <w:br/>
              <w:t xml:space="preserve">      </w:t>
            </w:r>
            <w:r w:rsidRPr="007163A9">
              <w:t>Set this constant for final builds of an application when performance is the most important factor.</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D3DCOMPILE_PACK_MATRIX_COLUMN_MAJOR</w:t>
            </w:r>
          </w:p>
        </w:tc>
        <w:tc>
          <w:tcPr>
            <w:tcW w:w="3113" w:type="dxa"/>
          </w:tcPr>
          <w:p w:rsidR="0098678B" w:rsidRPr="007163A9" w:rsidRDefault="0098678B" w:rsidP="0097643A">
            <w:r>
              <w:t>/Zpc</w:t>
            </w:r>
          </w:p>
        </w:tc>
        <w:tc>
          <w:tcPr>
            <w:tcW w:w="3330" w:type="dxa"/>
          </w:tcPr>
          <w:p w:rsidR="0098678B" w:rsidRPr="00B9256D" w:rsidRDefault="0098678B" w:rsidP="0097643A">
            <w:pPr>
              <w:spacing w:after="200" w:line="276" w:lineRule="auto"/>
            </w:pPr>
            <w:r w:rsidRPr="007163A9">
              <w:t>Pack Matrix Column Major</w:t>
            </w:r>
          </w:p>
        </w:tc>
        <w:tc>
          <w:tcPr>
            <w:tcW w:w="11034" w:type="dxa"/>
          </w:tcPr>
          <w:p w:rsidR="0098678B" w:rsidRPr="00B9256D" w:rsidRDefault="0098678B" w:rsidP="0097643A">
            <w:pPr>
              <w:spacing w:after="200" w:line="276" w:lineRule="auto"/>
            </w:pPr>
            <w:r w:rsidRPr="007163A9">
              <w:t>Directs the compiler to pack matrices in column-major order on input and output from the shader. This type of packing is generally more efficient because a series of dot-products can then perform vector-matrix multiplication</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D3DCOMPILE_PACK_MATRIX_ROW_MAJOR</w:t>
            </w:r>
          </w:p>
        </w:tc>
        <w:tc>
          <w:tcPr>
            <w:tcW w:w="3113" w:type="dxa"/>
          </w:tcPr>
          <w:p w:rsidR="0098678B" w:rsidRPr="007163A9" w:rsidRDefault="0098678B" w:rsidP="0097643A">
            <w:r>
              <w:t>/Zpr</w:t>
            </w:r>
          </w:p>
        </w:tc>
        <w:tc>
          <w:tcPr>
            <w:tcW w:w="3330" w:type="dxa"/>
          </w:tcPr>
          <w:p w:rsidR="0098678B" w:rsidRPr="00B9256D" w:rsidRDefault="0098678B" w:rsidP="0097643A">
            <w:pPr>
              <w:spacing w:after="200" w:line="276" w:lineRule="auto"/>
            </w:pPr>
            <w:r w:rsidRPr="007163A9">
              <w:t>Pack Matrix Row Major</w:t>
            </w:r>
          </w:p>
        </w:tc>
        <w:tc>
          <w:tcPr>
            <w:tcW w:w="11034" w:type="dxa"/>
          </w:tcPr>
          <w:p w:rsidR="0098678B" w:rsidRPr="00B9256D" w:rsidRDefault="0098678B" w:rsidP="0097643A">
            <w:pPr>
              <w:spacing w:after="200" w:line="276" w:lineRule="auto"/>
            </w:pPr>
            <w:r w:rsidRPr="007163A9">
              <w:t>Directs the compiler to pack matrices in row-major order on input and output from the shader.</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D3DCOMPILE_PARTIAL_PRECISION</w:t>
            </w:r>
          </w:p>
        </w:tc>
        <w:tc>
          <w:tcPr>
            <w:tcW w:w="3113" w:type="dxa"/>
          </w:tcPr>
          <w:p w:rsidR="0098678B" w:rsidRPr="007163A9" w:rsidRDefault="0098678B" w:rsidP="0097643A">
            <w:r>
              <w:t>/Gpp</w:t>
            </w:r>
          </w:p>
        </w:tc>
        <w:tc>
          <w:tcPr>
            <w:tcW w:w="3330" w:type="dxa"/>
          </w:tcPr>
          <w:p w:rsidR="0098678B" w:rsidRPr="00B9256D" w:rsidRDefault="0098678B" w:rsidP="0097643A">
            <w:pPr>
              <w:spacing w:after="200" w:line="276" w:lineRule="auto"/>
            </w:pPr>
            <w:r w:rsidRPr="007163A9">
              <w:t>Partial Precision</w:t>
            </w:r>
          </w:p>
        </w:tc>
        <w:tc>
          <w:tcPr>
            <w:tcW w:w="11034" w:type="dxa"/>
          </w:tcPr>
          <w:p w:rsidR="0098678B" w:rsidRPr="00B9256D" w:rsidRDefault="0098678B" w:rsidP="0097643A">
            <w:pPr>
              <w:spacing w:after="200" w:line="276" w:lineRule="auto"/>
            </w:pPr>
            <w:r w:rsidRPr="007163A9">
              <w:t>Directs the compiler to perform all computations with partial precision. If you set this constant, the compiled code might run faster on some hardware.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D3DCOMPILE_PREFER_FLOW_CONTROL</w:t>
            </w:r>
          </w:p>
        </w:tc>
        <w:tc>
          <w:tcPr>
            <w:tcW w:w="3113" w:type="dxa"/>
          </w:tcPr>
          <w:p w:rsidR="0098678B" w:rsidRPr="007163A9" w:rsidRDefault="0098678B" w:rsidP="0097643A">
            <w:r>
              <w:t>/Gfp</w:t>
            </w:r>
          </w:p>
        </w:tc>
        <w:tc>
          <w:tcPr>
            <w:tcW w:w="3330" w:type="dxa"/>
          </w:tcPr>
          <w:p w:rsidR="0098678B" w:rsidRPr="00B9256D" w:rsidRDefault="0098678B" w:rsidP="0097643A">
            <w:pPr>
              <w:spacing w:after="200" w:line="276" w:lineRule="auto"/>
            </w:pPr>
            <w:r w:rsidRPr="007163A9">
              <w:t>Prefer Flow Control</w:t>
            </w:r>
          </w:p>
        </w:tc>
        <w:tc>
          <w:tcPr>
            <w:tcW w:w="11034" w:type="dxa"/>
          </w:tcPr>
          <w:p w:rsidR="0098678B" w:rsidRPr="00B9256D" w:rsidRDefault="0098678B" w:rsidP="0097643A">
            <w:pPr>
              <w:spacing w:after="200" w:line="276" w:lineRule="auto"/>
            </w:pPr>
            <w:r w:rsidRPr="007163A9">
              <w:t>Directs the compiler to use flow-control constructs where possible.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D3DCOMPILE_RESOURCES_MAY_ALIAS</w:t>
            </w:r>
          </w:p>
        </w:tc>
        <w:tc>
          <w:tcPr>
            <w:tcW w:w="3113" w:type="dxa"/>
          </w:tcPr>
          <w:p w:rsidR="0098678B" w:rsidRPr="007163A9" w:rsidRDefault="0098678B" w:rsidP="0097643A">
            <w:r>
              <w:t>/res_may_alias</w:t>
            </w:r>
          </w:p>
        </w:tc>
        <w:tc>
          <w:tcPr>
            <w:tcW w:w="3330" w:type="dxa"/>
          </w:tcPr>
          <w:p w:rsidR="0098678B" w:rsidRPr="00B9256D" w:rsidRDefault="0098678B" w:rsidP="0097643A">
            <w:pPr>
              <w:spacing w:after="200" w:line="276" w:lineRule="auto"/>
            </w:pPr>
            <w:r w:rsidRPr="007163A9">
              <w:t>Resources May Alias</w:t>
            </w:r>
          </w:p>
        </w:tc>
        <w:tc>
          <w:tcPr>
            <w:tcW w:w="11034" w:type="dxa"/>
          </w:tcPr>
          <w:p w:rsidR="0098678B" w:rsidRPr="00B9256D" w:rsidRDefault="0098678B" w:rsidP="0097643A">
            <w:pPr>
              <w:spacing w:after="200" w:line="276" w:lineRule="auto"/>
            </w:pPr>
            <w:r w:rsidRPr="007163A9">
              <w:t>Directs the compiler to assume that unordered access views (UAVs) and shader resource view</w:t>
            </w:r>
            <w:r>
              <w:t xml:space="preserve">s (SRVs) may alias for cs_5_0. </w:t>
            </w:r>
            <w:r>
              <w:br/>
              <w:t xml:space="preserve">Note: </w:t>
            </w:r>
            <w:r w:rsidRPr="007163A9">
              <w:t xml:space="preserve">This </w:t>
            </w:r>
            <w:r>
              <w:t xml:space="preserve">is a new </w:t>
            </w:r>
            <w:r w:rsidRPr="007163A9">
              <w:t xml:space="preserve">compiler </w:t>
            </w:r>
            <w:r>
              <w:t>symbol</w:t>
            </w:r>
            <w:r w:rsidRPr="007163A9">
              <w:t xml:space="preserve"> </w:t>
            </w:r>
            <w:r>
              <w:t>(supported as of</w:t>
            </w:r>
            <w:r w:rsidRPr="007163A9">
              <w:t xml:space="preserve"> D3dcompiler_47.dll</w:t>
            </w:r>
            <w:r>
              <w:t>)</w:t>
            </w:r>
            <w:r w:rsidRPr="007163A9">
              <w:t>.</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t>D3DCOMPILE_SKIP_VALIDATION</w:t>
            </w:r>
          </w:p>
        </w:tc>
        <w:tc>
          <w:tcPr>
            <w:tcW w:w="3113" w:type="dxa"/>
          </w:tcPr>
          <w:p w:rsidR="0098678B" w:rsidRPr="007163A9" w:rsidRDefault="0098678B" w:rsidP="0097643A">
            <w:r>
              <w:t>/Vd</w:t>
            </w:r>
          </w:p>
        </w:tc>
        <w:tc>
          <w:tcPr>
            <w:tcW w:w="3330" w:type="dxa"/>
          </w:tcPr>
          <w:p w:rsidR="0098678B" w:rsidRPr="00B9256D" w:rsidRDefault="0098678B" w:rsidP="0097643A">
            <w:pPr>
              <w:spacing w:after="200" w:line="276" w:lineRule="auto"/>
            </w:pPr>
            <w:r w:rsidRPr="007163A9">
              <w:t>Skip Validation</w:t>
            </w:r>
          </w:p>
        </w:tc>
        <w:tc>
          <w:tcPr>
            <w:tcW w:w="11034" w:type="dxa"/>
          </w:tcPr>
          <w:p w:rsidR="0098678B" w:rsidRPr="00B9256D" w:rsidRDefault="0098678B" w:rsidP="0097643A">
            <w:pPr>
              <w:spacing w:after="200" w:line="276" w:lineRule="auto"/>
            </w:pPr>
            <w:r w:rsidRPr="007163A9">
              <w:t xml:space="preserve">Directs the compiler not to validate the generated code against known capabilities and constraints. We recommend that you use this constant only with shaders that have been successfully compiled in the past. DirectX always validates </w:t>
            </w:r>
            <w:r w:rsidRPr="007163A9">
              <w:lastRenderedPageBreak/>
              <w:t>shaders before it sets them to a device.</w:t>
            </w:r>
          </w:p>
        </w:tc>
      </w:tr>
      <w:tr w:rsidR="0098678B" w:rsidRPr="00B9256D" w:rsidTr="0097643A">
        <w:trPr>
          <w:tblCellSpacing w:w="20" w:type="dxa"/>
        </w:trPr>
        <w:tc>
          <w:tcPr>
            <w:tcW w:w="5023" w:type="dxa"/>
          </w:tcPr>
          <w:p w:rsidR="0098678B" w:rsidRPr="00B9256D" w:rsidRDefault="0098678B" w:rsidP="0097643A">
            <w:pPr>
              <w:spacing w:after="200" w:line="276" w:lineRule="auto"/>
            </w:pPr>
            <w:r w:rsidRPr="007163A9">
              <w:lastRenderedPageBreak/>
              <w:t>D3DCOMPILE_WARNINGS_ARE_ERRORS</w:t>
            </w:r>
          </w:p>
        </w:tc>
        <w:tc>
          <w:tcPr>
            <w:tcW w:w="3113" w:type="dxa"/>
          </w:tcPr>
          <w:p w:rsidR="0098678B" w:rsidRPr="007163A9" w:rsidRDefault="0098678B" w:rsidP="0097643A">
            <w:r>
              <w:t>/WX</w:t>
            </w:r>
          </w:p>
        </w:tc>
        <w:tc>
          <w:tcPr>
            <w:tcW w:w="3330" w:type="dxa"/>
          </w:tcPr>
          <w:p w:rsidR="0098678B" w:rsidRPr="00B9256D" w:rsidRDefault="0098678B" w:rsidP="0097643A">
            <w:pPr>
              <w:spacing w:after="200" w:line="276" w:lineRule="auto"/>
            </w:pPr>
            <w:r w:rsidRPr="007163A9">
              <w:t>Warnings Are Errors</w:t>
            </w:r>
          </w:p>
        </w:tc>
        <w:tc>
          <w:tcPr>
            <w:tcW w:w="11034" w:type="dxa"/>
          </w:tcPr>
          <w:p w:rsidR="0098678B" w:rsidRPr="00B9256D" w:rsidRDefault="0098678B" w:rsidP="0097643A">
            <w:pPr>
              <w:spacing w:after="200" w:line="276" w:lineRule="auto"/>
            </w:pPr>
            <w:r w:rsidRPr="007163A9">
              <w:t>Directs the compiler to treat all warnings as errors when it compiles the shader code. We recommend that you use this constant for new shader code, so that you can resolve all warnings and lower the number of hard-to-find code defects</w:t>
            </w: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 xml:space="preserve">/Lx </w:t>
            </w:r>
          </w:p>
        </w:tc>
        <w:tc>
          <w:tcPr>
            <w:tcW w:w="3330" w:type="dxa"/>
          </w:tcPr>
          <w:p w:rsidR="0098678B" w:rsidRPr="00B9256D" w:rsidRDefault="0098678B" w:rsidP="0097643A">
            <w:pPr>
              <w:spacing w:after="200" w:line="276" w:lineRule="auto"/>
            </w:pPr>
            <w:r w:rsidRPr="00B63453">
              <w:t>Output hexadecimal literals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/Ni</w:t>
            </w:r>
          </w:p>
        </w:tc>
        <w:tc>
          <w:tcPr>
            <w:tcW w:w="3330" w:type="dxa"/>
          </w:tcPr>
          <w:p w:rsidR="0098678B" w:rsidRPr="00B9256D" w:rsidRDefault="0098678B" w:rsidP="0097643A">
            <w:pPr>
              <w:spacing w:after="200" w:line="276" w:lineRule="auto"/>
            </w:pPr>
            <w:r w:rsidRPr="00B63453">
              <w:t>Numbering of instructions in assembly listings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/No</w:t>
            </w:r>
          </w:p>
        </w:tc>
        <w:tc>
          <w:tcPr>
            <w:tcW w:w="3330" w:type="dxa"/>
          </w:tcPr>
          <w:p w:rsidR="0098678B" w:rsidRPr="00B9256D" w:rsidRDefault="0098678B" w:rsidP="0097643A">
            <w:pPr>
              <w:spacing w:after="200" w:line="276" w:lineRule="auto"/>
            </w:pPr>
            <w:r w:rsidRPr="00B63453">
              <w:t>Output instruction byte offset in assembly listings</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/Qstrip_debug</w:t>
            </w:r>
          </w:p>
        </w:tc>
        <w:tc>
          <w:tcPr>
            <w:tcW w:w="3330" w:type="dxa"/>
          </w:tcPr>
          <w:p w:rsidR="0098678B" w:rsidRPr="00B9256D" w:rsidRDefault="0098678B" w:rsidP="0097643A">
            <w:pPr>
              <w:spacing w:after="200" w:line="276" w:lineRule="auto"/>
            </w:pPr>
            <w:r w:rsidRPr="00B63453">
              <w:t>Strip debug data from 4.0 + shader bytecode</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/Qstrip_priv</w:t>
            </w:r>
          </w:p>
        </w:tc>
        <w:tc>
          <w:tcPr>
            <w:tcW w:w="3330" w:type="dxa"/>
          </w:tcPr>
          <w:p w:rsidR="0098678B" w:rsidRPr="00B9256D" w:rsidRDefault="0098678B" w:rsidP="0097643A">
            <w:pPr>
              <w:spacing w:after="200" w:line="276" w:lineRule="auto"/>
            </w:pPr>
            <w:r w:rsidRPr="00B63453">
              <w:t>Strip private data from 4.0 + shader bytecode</w:t>
            </w:r>
          </w:p>
        </w:tc>
        <w:tc>
          <w:tcPr>
            <w:tcW w:w="11034" w:type="dxa"/>
          </w:tcPr>
          <w:p w:rsidR="0098678B" w:rsidRPr="00B9256D" w:rsidRDefault="0098678B" w:rsidP="0097643A">
            <w:pPr>
              <w:spacing w:after="200" w:line="276" w:lineRule="auto"/>
            </w:pPr>
          </w:p>
        </w:tc>
      </w:tr>
      <w:tr w:rsidR="0098678B" w:rsidRPr="00B9256D" w:rsidTr="0097643A">
        <w:trPr>
          <w:tblCellSpacing w:w="20" w:type="dxa"/>
        </w:trPr>
        <w:tc>
          <w:tcPr>
            <w:tcW w:w="5023" w:type="dxa"/>
          </w:tcPr>
          <w:p w:rsidR="0098678B" w:rsidRPr="00B9256D" w:rsidRDefault="0098678B" w:rsidP="0097643A">
            <w:pPr>
              <w:spacing w:after="200" w:line="276" w:lineRule="auto"/>
            </w:pPr>
          </w:p>
        </w:tc>
        <w:tc>
          <w:tcPr>
            <w:tcW w:w="3113" w:type="dxa"/>
          </w:tcPr>
          <w:p w:rsidR="0098678B" w:rsidRPr="00B9256D" w:rsidRDefault="0098678B" w:rsidP="0097643A">
            <w:r>
              <w:t>/Qstrip_reflect</w:t>
            </w:r>
          </w:p>
        </w:tc>
        <w:tc>
          <w:tcPr>
            <w:tcW w:w="3330" w:type="dxa"/>
          </w:tcPr>
          <w:p w:rsidR="0098678B" w:rsidRPr="00B9256D" w:rsidRDefault="0098678B" w:rsidP="0097643A">
            <w:pPr>
              <w:spacing w:after="200" w:line="276" w:lineRule="auto"/>
            </w:pPr>
            <w:r w:rsidRPr="00B63453">
              <w:t>Strip reflection data from 4.0 + shader bytecode</w:t>
            </w:r>
          </w:p>
        </w:tc>
        <w:tc>
          <w:tcPr>
            <w:tcW w:w="11034" w:type="dxa"/>
          </w:tcPr>
          <w:p w:rsidR="0098678B" w:rsidRPr="00B9256D" w:rsidRDefault="0098678B" w:rsidP="0097643A">
            <w:pPr>
              <w:spacing w:after="200" w:line="276" w:lineRule="auto"/>
            </w:pPr>
          </w:p>
        </w:tc>
      </w:tr>
    </w:tbl>
    <w:p w:rsidR="0098678B" w:rsidRDefault="0098678B" w:rsidP="0098678B">
      <w:pPr>
        <w:pStyle w:val="ListParagraph"/>
        <w:ind w:left="405"/>
      </w:pPr>
    </w:p>
    <w:p w:rsidR="0098678B" w:rsidRDefault="0098678B" w:rsidP="0098678B">
      <w:pPr>
        <w:pStyle w:val="ListParagraph"/>
        <w:numPr>
          <w:ilvl w:val="0"/>
          <w:numId w:val="3"/>
        </w:numPr>
        <w:rPr>
          <w:rFonts w:asciiTheme="minorHAnsi" w:hAnsiTheme="minorHAnsi"/>
          <w:sz w:val="22"/>
        </w:rPr>
      </w:pPr>
      <w:r>
        <w:rPr>
          <w:rFonts w:asciiTheme="minorHAnsi" w:hAnsiTheme="minorHAnsi"/>
          <w:sz w:val="22"/>
        </w:rPr>
        <w:t>Note</w:t>
      </w:r>
      <w:r w:rsidRPr="00043D96">
        <w:rPr>
          <w:rFonts w:asciiTheme="minorHAnsi" w:hAnsiTheme="minorHAnsi"/>
          <w:sz w:val="22"/>
        </w:rPr>
        <w:t xml:space="preserve">: some of the flags are </w:t>
      </w:r>
      <w:r>
        <w:rPr>
          <w:rFonts w:asciiTheme="minorHAnsi" w:hAnsiTheme="minorHAnsi"/>
          <w:sz w:val="22"/>
        </w:rPr>
        <w:t xml:space="preserve">only </w:t>
      </w:r>
      <w:r w:rsidRPr="00043D96">
        <w:rPr>
          <w:rFonts w:asciiTheme="minorHAnsi" w:hAnsiTheme="minorHAnsi"/>
          <w:sz w:val="22"/>
        </w:rPr>
        <w:t xml:space="preserve">relevant </w:t>
      </w:r>
      <w:r>
        <w:rPr>
          <w:rFonts w:asciiTheme="minorHAnsi" w:hAnsiTheme="minorHAnsi"/>
          <w:sz w:val="22"/>
        </w:rPr>
        <w:t>to the</w:t>
      </w:r>
      <w:r w:rsidRPr="00043D96">
        <w:rPr>
          <w:rFonts w:asciiTheme="minorHAnsi" w:hAnsiTheme="minorHAnsi"/>
          <w:sz w:val="22"/>
        </w:rPr>
        <w:t xml:space="preserve"> FXC</w:t>
      </w:r>
      <w:r>
        <w:rPr>
          <w:rFonts w:asciiTheme="minorHAnsi" w:hAnsiTheme="minorHAnsi"/>
          <w:sz w:val="22"/>
        </w:rPr>
        <w:t xml:space="preserve"> tool</w:t>
      </w:r>
      <w:r w:rsidRPr="00043D96">
        <w:rPr>
          <w:rFonts w:asciiTheme="minorHAnsi" w:hAnsiTheme="minorHAnsi"/>
          <w:sz w:val="22"/>
        </w:rPr>
        <w:t>.</w:t>
      </w:r>
    </w:p>
    <w:p w:rsidR="0098678B" w:rsidRPr="00043D96" w:rsidRDefault="0098678B" w:rsidP="0098678B">
      <w:pPr>
        <w:pStyle w:val="ListParagraph"/>
        <w:ind w:left="405"/>
        <w:rPr>
          <w:rFonts w:asciiTheme="minorHAnsi" w:hAnsiTheme="minorHAnsi"/>
          <w:sz w:val="22"/>
        </w:rPr>
      </w:pPr>
    </w:p>
    <w:p w:rsidR="0098678B" w:rsidRDefault="0098678B" w:rsidP="0098678B">
      <w:pPr>
        <w:pStyle w:val="Heading3"/>
      </w:pPr>
      <w:bookmarkStart w:id="38" w:name="_Building_and_Analyzing"/>
      <w:bookmarkStart w:id="39" w:name="_Output_Tab"/>
      <w:bookmarkStart w:id="40" w:name="_Toc371318836"/>
      <w:bookmarkStart w:id="41" w:name="_Toc371468538"/>
      <w:bookmarkEnd w:id="38"/>
      <w:bookmarkEnd w:id="39"/>
      <w:r>
        <w:t>Output Tab</w:t>
      </w:r>
      <w:bookmarkEnd w:id="40"/>
      <w:bookmarkEnd w:id="41"/>
    </w:p>
    <w:p w:rsidR="0098678B" w:rsidRDefault="0098678B" w:rsidP="0098678B">
      <w:r>
        <w:t xml:space="preserve">The compiler output appears in the Output tab. The example below shows successful builds (no warnings or errors) for 4 devices. </w:t>
      </w:r>
    </w:p>
    <w:p w:rsidR="0098678B" w:rsidRDefault="0098678B" w:rsidP="0098678B">
      <w:pPr>
        <w:jc w:val="center"/>
      </w:pPr>
      <w:r>
        <w:rPr>
          <w:noProof/>
        </w:rPr>
        <w:drawing>
          <wp:inline distT="0" distB="0" distL="0" distR="0" wp14:anchorId="17A089CB" wp14:editId="04D2EF04">
            <wp:extent cx="14207490" cy="295275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1364" b="19896"/>
                    <a:stretch/>
                  </pic:blipFill>
                  <pic:spPr bwMode="auto">
                    <a:xfrm>
                      <a:off x="0" y="0"/>
                      <a:ext cx="14207490" cy="2952750"/>
                    </a:xfrm>
                    <a:prstGeom prst="rect">
                      <a:avLst/>
                    </a:prstGeom>
                    <a:ln>
                      <a:noFill/>
                    </a:ln>
                    <a:extLst>
                      <a:ext uri="{53640926-AAD7-44D8-BBD7-CCE9431645EC}">
                        <a14:shadowObscured xmlns:a14="http://schemas.microsoft.com/office/drawing/2010/main"/>
                      </a:ext>
                    </a:extLst>
                  </pic:spPr>
                </pic:pic>
              </a:graphicData>
            </a:graphic>
          </wp:inline>
        </w:drawing>
      </w:r>
    </w:p>
    <w:p w:rsidR="0098678B" w:rsidRDefault="0098678B" w:rsidP="0098678B">
      <w:r>
        <w:t>If there were errors, the output will display the error and the line where the error occurred:</w:t>
      </w:r>
    </w:p>
    <w:p w:rsidR="0098678B" w:rsidRDefault="0098678B" w:rsidP="0098678B">
      <w:pPr>
        <w:rPr>
          <w:rFonts w:ascii="Arial" w:hAnsi="Arial" w:cs="Arial"/>
          <w:color w:val="333333"/>
          <w:sz w:val="17"/>
          <w:szCs w:val="17"/>
          <w:shd w:val="clear" w:color="auto" w:fill="FFFFFF"/>
        </w:rPr>
      </w:pPr>
      <w:r>
        <w:rPr>
          <w:rFonts w:ascii="Arial" w:hAnsi="Arial" w:cs="Arial"/>
          <w:noProof/>
          <w:color w:val="333333"/>
          <w:sz w:val="17"/>
          <w:szCs w:val="17"/>
          <w:shd w:val="clear" w:color="auto" w:fill="FFFFFF"/>
          <w:lang w:eastAsia="zh-CN"/>
        </w:rPr>
        <w:lastRenderedPageBreak/>
        <w:t xml:space="preserve">                                                                                                                                          </w:t>
      </w:r>
      <w:r>
        <w:rPr>
          <w:rFonts w:ascii="Arial" w:hAnsi="Arial" w:cs="Arial"/>
          <w:noProof/>
          <w:color w:val="333333"/>
          <w:sz w:val="17"/>
          <w:szCs w:val="17"/>
          <w:shd w:val="clear" w:color="auto" w:fill="FFFFFF"/>
        </w:rPr>
        <w:drawing>
          <wp:inline distT="0" distB="0" distL="0" distR="0" wp14:anchorId="2B281DC2" wp14:editId="3D0A62E2">
            <wp:extent cx="6670040" cy="21069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0040" cy="2106930"/>
                    </a:xfrm>
                    <a:prstGeom prst="rect">
                      <a:avLst/>
                    </a:prstGeom>
                    <a:noFill/>
                    <a:ln>
                      <a:noFill/>
                    </a:ln>
                  </pic:spPr>
                </pic:pic>
              </a:graphicData>
            </a:graphic>
          </wp:inline>
        </w:drawing>
      </w:r>
      <w:r>
        <w:rPr>
          <w:rFonts w:ascii="Arial" w:hAnsi="Arial" w:cs="Arial"/>
          <w:noProof/>
          <w:color w:val="333333"/>
          <w:sz w:val="17"/>
          <w:szCs w:val="17"/>
          <w:shd w:val="clear" w:color="auto" w:fill="FFFFFF"/>
          <w:lang w:eastAsia="zh-CN"/>
        </w:rPr>
        <w:t xml:space="preserve">               </w:t>
      </w:r>
    </w:p>
    <w:p w:rsidR="0098678B" w:rsidRDefault="0098678B" w:rsidP="0098678B">
      <w:r w:rsidRPr="0006275C">
        <w:t>Double clicking on an error navigates the user to the Source Code view, display</w:t>
      </w:r>
      <w:r>
        <w:t>ing</w:t>
      </w:r>
      <w:r w:rsidRPr="0006275C">
        <w:t xml:space="preserve"> the kernel source code</w:t>
      </w:r>
      <w:r>
        <w:t>:</w:t>
      </w:r>
    </w:p>
    <w:p w:rsidR="0098678B" w:rsidRDefault="0098678B" w:rsidP="0098678B">
      <w:r>
        <w:rPr>
          <w:noProof/>
          <w:lang w:eastAsia="zh-CN"/>
        </w:rPr>
        <w:t xml:space="preserve">                                                                                                                                   </w:t>
      </w:r>
      <w:r>
        <w:rPr>
          <w:noProof/>
        </w:rPr>
        <w:drawing>
          <wp:inline distT="0" distB="0" distL="0" distR="0" wp14:anchorId="528055E9" wp14:editId="206CB55F">
            <wp:extent cx="4545330" cy="211582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5330" cy="2115820"/>
                    </a:xfrm>
                    <a:prstGeom prst="rect">
                      <a:avLst/>
                    </a:prstGeom>
                    <a:noFill/>
                    <a:ln>
                      <a:noFill/>
                    </a:ln>
                  </pic:spPr>
                </pic:pic>
              </a:graphicData>
            </a:graphic>
          </wp:inline>
        </w:drawing>
      </w:r>
    </w:p>
    <w:p w:rsidR="0098678B" w:rsidRPr="004B6C2F" w:rsidRDefault="0098678B" w:rsidP="0098678B">
      <w:pPr>
        <w:pStyle w:val="Heading3"/>
      </w:pPr>
      <w:bookmarkStart w:id="42" w:name="_Overview_Tab"/>
      <w:bookmarkStart w:id="43" w:name="_Statistics_Tab"/>
      <w:bookmarkStart w:id="44" w:name="_Kernels_Statistics_Tab"/>
      <w:bookmarkStart w:id="45" w:name="_Toc362272200"/>
      <w:bookmarkStart w:id="46" w:name="_Toc371318838"/>
      <w:bookmarkStart w:id="47" w:name="_Toc371468540"/>
      <w:bookmarkStart w:id="48" w:name="OLE_LINK70"/>
      <w:bookmarkEnd w:id="42"/>
      <w:bookmarkEnd w:id="43"/>
      <w:bookmarkEnd w:id="44"/>
      <w:r>
        <w:t>Kernel Statistics Tab</w:t>
      </w:r>
      <w:bookmarkEnd w:id="45"/>
      <w:bookmarkEnd w:id="46"/>
      <w:bookmarkEnd w:id="47"/>
    </w:p>
    <w:bookmarkEnd w:id="48"/>
    <w:p w:rsidR="0098678B" w:rsidRDefault="0098678B" w:rsidP="0098678B">
      <w:r>
        <w:t xml:space="preserve">The statistics tab gives detailed statistics for the selected kernel for each target device. </w:t>
      </w:r>
      <w:r>
        <w:br/>
        <w:t>To open the statistics tab, expand the desired kernel in the project tree, and double-click the statistics node:</w:t>
      </w:r>
    </w:p>
    <w:p w:rsidR="0098678B" w:rsidRPr="00E46127" w:rsidRDefault="0098678B" w:rsidP="0098678B">
      <w:pPr>
        <w:jc w:val="center"/>
        <w:rPr>
          <w:rFonts w:asciiTheme="majorHAnsi" w:hAnsiTheme="majorHAnsi"/>
          <w:szCs w:val="24"/>
        </w:rPr>
      </w:pPr>
      <w:bookmarkStart w:id="49" w:name="OLE_LINK60"/>
      <w:r>
        <w:rPr>
          <w:rFonts w:asciiTheme="majorHAnsi" w:hAnsiTheme="majorHAnsi"/>
          <w:noProof/>
          <w:szCs w:val="24"/>
        </w:rPr>
        <w:lastRenderedPageBreak/>
        <w:drawing>
          <wp:inline distT="0" distB="0" distL="0" distR="0" wp14:anchorId="0576BC4E" wp14:editId="3722B80E">
            <wp:extent cx="10174121" cy="6620799"/>
            <wp:effectExtent l="38100" t="38100" r="93980" b="1041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31">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pPr>
        <w:rPr>
          <w:rFonts w:asciiTheme="majorHAnsi" w:hAnsiTheme="majorHAnsi" w:cs="Arial"/>
          <w:color w:val="000000"/>
          <w:szCs w:val="24"/>
          <w:shd w:val="clear" w:color="auto" w:fill="FFFFFF"/>
        </w:rPr>
      </w:pPr>
    </w:p>
    <w:p w:rsidR="0098678B" w:rsidRPr="000D46F5" w:rsidRDefault="0098678B" w:rsidP="0098678B">
      <w:pPr>
        <w:rPr>
          <w:rFonts w:asciiTheme="majorHAnsi" w:hAnsiTheme="majorHAnsi" w:cs="Arial"/>
          <w:color w:val="000000"/>
          <w:szCs w:val="24"/>
          <w:shd w:val="clear" w:color="auto" w:fill="FFFFFF"/>
        </w:rPr>
      </w:pPr>
      <w:r w:rsidRPr="00C6549E">
        <w:rPr>
          <w:rFonts w:asciiTheme="majorHAnsi" w:hAnsiTheme="majorHAnsi" w:cs="Arial"/>
          <w:color w:val="000000"/>
          <w:szCs w:val="24"/>
          <w:shd w:val="clear" w:color="auto" w:fill="FFFFFF"/>
        </w:rPr>
        <w:t>You can see in this statistics output that Northern Islands devices do not use scalar registers (SGPRs and MaxSGPRs are N/A). Northern Islands VGPRs are quad-sized so the 20 VGPRs actually represent 80 float values. You can also see that Southern Islands devices use 44 scalar GPRs that are shared across the wavefront and 49 VGPRs that are used per thread equaling 49 float values.</w:t>
      </w: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VGPRs and LDS size. </w:t>
      </w:r>
    </w:p>
    <w:bookmarkEnd w:id="49"/>
    <w:p w:rsidR="0098678B" w:rsidRDefault="0098678B" w:rsidP="0098678B">
      <w:pPr>
        <w:rPr>
          <w:rFonts w:asciiTheme="majorHAnsi" w:hAnsiTheme="majorHAnsi"/>
          <w:szCs w:val="24"/>
        </w:rPr>
      </w:pPr>
      <w:r>
        <w:rPr>
          <w:rFonts w:asciiTheme="majorHAnsi" w:hAnsiTheme="majorHAnsi"/>
          <w:szCs w:val="24"/>
        </w:rPr>
        <w:t>In the upper section there is a table that shows the current constraints based on the kernels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Default="0098678B" w:rsidP="0098678B">
      <w:pPr>
        <w:rPr>
          <w:rFonts w:asciiTheme="majorHAnsi" w:hAnsiTheme="majorHAnsi"/>
          <w:szCs w:val="24"/>
        </w:rPr>
      </w:pPr>
      <w:r>
        <w:rPr>
          <w:rFonts w:asciiTheme="majorHAnsi" w:hAnsiTheme="majorHAnsi"/>
          <w:szCs w:val="24"/>
        </w:rPr>
        <w:t>The LDS is constructed from the static &amp; dynamic values. The dynamic value can be defined by the user to and its possible effect on the constraint can be immediately viewed. LDS is also affected by local workgroups size, so the values can be changed in order to see the impact on the performance of the kernel.</w:t>
      </w:r>
    </w:p>
    <w:p w:rsidR="0098678B"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Pr="00C6549E" w:rsidRDefault="0098678B" w:rsidP="0098678B">
      <w:pPr>
        <w:rPr>
          <w:rFonts w:asciiTheme="majorHAnsi" w:hAnsiTheme="majorHAnsi"/>
          <w:szCs w:val="24"/>
        </w:rPr>
      </w:pPr>
    </w:p>
    <w:p w:rsidR="0098678B" w:rsidRPr="004B6C2F" w:rsidRDefault="0098678B" w:rsidP="0098678B">
      <w:pPr>
        <w:pStyle w:val="Heading3"/>
      </w:pPr>
      <w:bookmarkStart w:id="50" w:name="_The_Analysis_Tab"/>
      <w:bookmarkStart w:id="51" w:name="_Shaders_Statistics_Tab"/>
      <w:bookmarkStart w:id="52" w:name="_Toc362272201"/>
      <w:bookmarkStart w:id="53" w:name="_Toc371318839"/>
      <w:bookmarkStart w:id="54" w:name="_Toc371468541"/>
      <w:bookmarkEnd w:id="50"/>
      <w:bookmarkEnd w:id="51"/>
      <w:r>
        <w:lastRenderedPageBreak/>
        <w:t>Shader Statistics Tab</w:t>
      </w:r>
    </w:p>
    <w:p w:rsidR="0098678B" w:rsidRDefault="0098678B" w:rsidP="0098678B">
      <w:r>
        <w:t xml:space="preserve">The statistics tab gives detailed statistics about the selected shader for each target device. </w:t>
      </w:r>
      <w:r>
        <w:br/>
        <w:t>To open the statistics tab expand the desired shader in the project tree, and double-click the statistics node:</w:t>
      </w:r>
    </w:p>
    <w:p w:rsidR="0098678B" w:rsidRPr="00EA58BB" w:rsidRDefault="0098678B" w:rsidP="0098678B">
      <w:r w:rsidRPr="00EA58BB">
        <w:t>There is no support for shader statistics for v5 and earlier generation</w:t>
      </w:r>
      <w:r>
        <w:t xml:space="preserve"> devices.</w:t>
      </w:r>
    </w:p>
    <w:p w:rsidR="0098678B" w:rsidRDefault="0098678B" w:rsidP="0098678B">
      <w:pPr>
        <w:pStyle w:val="Subheader2"/>
      </w:pPr>
      <w:r>
        <w:t>Statistics page for GCN devices (v6 and later generations):</w:t>
      </w:r>
    </w:p>
    <w:p w:rsidR="0098678B" w:rsidRDefault="0098678B" w:rsidP="0098678B">
      <w:pPr>
        <w:jc w:val="center"/>
        <w:rPr>
          <w:rFonts w:asciiTheme="majorHAnsi" w:hAnsiTheme="majorHAnsi"/>
          <w:szCs w:val="24"/>
        </w:rPr>
      </w:pPr>
      <w:r>
        <w:rPr>
          <w:rFonts w:asciiTheme="majorHAnsi" w:hAnsiTheme="majorHAnsi"/>
          <w:noProof/>
          <w:szCs w:val="24"/>
        </w:rPr>
        <w:drawing>
          <wp:inline distT="0" distB="0" distL="0" distR="0" wp14:anchorId="49FBC202" wp14:editId="5A4EA728">
            <wp:extent cx="9707880" cy="5398770"/>
            <wp:effectExtent l="76200" t="19050" r="83820" b="1257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98678B" w:rsidRPr="00C6549E" w:rsidRDefault="0098678B" w:rsidP="0098678B">
      <w:pPr>
        <w:spacing w:after="0" w:line="240" w:lineRule="auto"/>
        <w:rPr>
          <w:rFonts w:asciiTheme="majorHAnsi" w:eastAsia="Times New Roman" w:hAnsiTheme="majorHAnsi" w:cs="Times New Roman"/>
          <w:szCs w:val="24"/>
        </w:rPr>
      </w:pPr>
      <w:r w:rsidRPr="00C6549E">
        <w:rPr>
          <w:rFonts w:asciiTheme="majorHAnsi" w:eastAsia="Times New Roman" w:hAnsiTheme="majorHAnsi" w:cs="Arial"/>
          <w:color w:val="000000"/>
          <w:szCs w:val="24"/>
          <w:shd w:val="clear" w:color="auto" w:fill="FFFFFF"/>
        </w:rPr>
        <w:t>The displayed information is explained in the following table:</w:t>
      </w:r>
    </w:p>
    <w:tbl>
      <w:tblPr>
        <w:tblW w:w="0" w:type="auto"/>
        <w:tblCellSpacing w:w="22"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08"/>
        <w:gridCol w:w="19811"/>
      </w:tblGrid>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Column 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Explanation</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SGPRs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The number of scalar General Purpose Registers allocated by the shader</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VGPRs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97643A">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The number of vector General Purpose Registers allocated by the kernel. ReqdWorkGroupX - Required workgroup X size specified for kernel. N/A without optional __attribute__((</w:t>
            </w:r>
            <w:r>
              <w:rPr>
                <w:rFonts w:asciiTheme="majorHAnsi" w:hAnsiTheme="majorHAnsi" w:cs="Arial"/>
                <w:color w:val="000000"/>
                <w:szCs w:val="24"/>
                <w:shd w:val="clear" w:color="auto" w:fill="FFFFFF"/>
              </w:rPr>
              <w:t>reqd_work_group_size(X, Y, Z)))</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Pr>
                <w:rFonts w:asciiTheme="majorHAnsi" w:eastAsia="Times New Roman" w:hAnsiTheme="majorHAnsi" w:cs="Arial"/>
                <w:szCs w:val="24"/>
              </w:rPr>
              <w:t>ISA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Pr>
                <w:rFonts w:asciiTheme="majorHAnsi" w:eastAsia="Times New Roman" w:hAnsiTheme="majorHAnsi" w:cs="Arial"/>
                <w:szCs w:val="24"/>
              </w:rPr>
              <w:t>Compiled code size</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Scratch Registers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The number of scratch registers used by the kernel. I</w:t>
            </w:r>
            <w:r>
              <w:rPr>
                <w:rFonts w:asciiTheme="majorHAnsi" w:eastAsia="Times New Roman" w:hAnsiTheme="majorHAnsi" w:cs="Arial"/>
                <w:szCs w:val="24"/>
              </w:rPr>
              <w:t>f</w:t>
            </w:r>
            <w:r w:rsidRPr="00C6549E">
              <w:rPr>
                <w:rFonts w:asciiTheme="majorHAnsi" w:eastAsia="Times New Roman" w:hAnsiTheme="majorHAnsi" w:cs="Arial"/>
                <w:szCs w:val="24"/>
              </w:rPr>
              <w:t xml:space="preserve"> this value is bigger th</w:t>
            </w:r>
            <w:r>
              <w:rPr>
                <w:rFonts w:asciiTheme="majorHAnsi" w:eastAsia="Times New Roman" w:hAnsiTheme="majorHAnsi" w:cs="Arial"/>
                <w:szCs w:val="24"/>
              </w:rPr>
              <w:t>an</w:t>
            </w:r>
            <w:r w:rsidRPr="00C6549E">
              <w:rPr>
                <w:rFonts w:asciiTheme="majorHAnsi" w:eastAsia="Times New Roman" w:hAnsiTheme="majorHAnsi" w:cs="Arial"/>
                <w:szCs w:val="24"/>
              </w:rPr>
              <w:t xml:space="preserve"> 0, </w:t>
            </w:r>
            <w:r>
              <w:rPr>
                <w:rFonts w:asciiTheme="majorHAnsi" w:eastAsia="Times New Roman" w:hAnsiTheme="majorHAnsi" w:cs="Arial"/>
                <w:szCs w:val="24"/>
              </w:rPr>
              <w:t xml:space="preserve">the shader may be incurring a </w:t>
            </w:r>
            <w:r w:rsidRPr="00C6549E">
              <w:rPr>
                <w:rFonts w:asciiTheme="majorHAnsi" w:eastAsia="Times New Roman" w:hAnsiTheme="majorHAnsi" w:cs="Arial"/>
                <w:szCs w:val="24"/>
              </w:rPr>
              <w:t>performance p</w:t>
            </w:r>
            <w:r>
              <w:rPr>
                <w:rFonts w:asciiTheme="majorHAnsi" w:eastAsia="Times New Roman" w:hAnsiTheme="majorHAnsi" w:cs="Arial"/>
                <w:szCs w:val="24"/>
              </w:rPr>
              <w:t>e</w:t>
            </w:r>
            <w:r w:rsidRPr="00C6549E">
              <w:rPr>
                <w:rFonts w:asciiTheme="majorHAnsi" w:eastAsia="Times New Roman" w:hAnsiTheme="majorHAnsi" w:cs="Arial"/>
                <w:szCs w:val="24"/>
              </w:rPr>
              <w:t>n</w:t>
            </w:r>
            <w:r>
              <w:rPr>
                <w:rFonts w:asciiTheme="majorHAnsi" w:eastAsia="Times New Roman" w:hAnsiTheme="majorHAnsi" w:cs="Arial"/>
                <w:szCs w:val="24"/>
              </w:rPr>
              <w:t>a</w:t>
            </w:r>
            <w:r w:rsidRPr="00C6549E">
              <w:rPr>
                <w:rFonts w:asciiTheme="majorHAnsi" w:eastAsia="Times New Roman" w:hAnsiTheme="majorHAnsi" w:cs="Arial"/>
                <w:szCs w:val="24"/>
              </w:rPr>
              <w:t>lty</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MaxSGPRs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scalar General Purpose Registers pe</w:t>
            </w:r>
            <w:r>
              <w:rPr>
                <w:rFonts w:asciiTheme="majorHAnsi" w:hAnsiTheme="majorHAnsi" w:cs="Arial"/>
                <w:color w:val="000000"/>
                <w:szCs w:val="24"/>
                <w:shd w:val="clear" w:color="auto" w:fill="FFFFFF"/>
              </w:rPr>
              <w:t>r kernel supported by the device</w:t>
            </w:r>
          </w:p>
        </w:tc>
      </w:tr>
      <w:tr w:rsidR="0098678B" w:rsidRPr="006538E9" w:rsidTr="0097643A">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MaxVGPRs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97643A">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vector General Purpose Registers per kernel supported by</w:t>
            </w:r>
            <w:r>
              <w:rPr>
                <w:rFonts w:asciiTheme="majorHAnsi" w:hAnsiTheme="majorHAnsi" w:cs="Arial"/>
                <w:color w:val="000000"/>
                <w:szCs w:val="24"/>
                <w:shd w:val="clear" w:color="auto" w:fill="FFFFFF"/>
              </w:rPr>
              <w:t xml:space="preserve"> the device</w:t>
            </w:r>
          </w:p>
        </w:tc>
      </w:tr>
    </w:tbl>
    <w:p w:rsidR="0098678B" w:rsidRDefault="0098678B" w:rsidP="0098678B">
      <w:pPr>
        <w:rPr>
          <w:rFonts w:asciiTheme="majorHAnsi" w:hAnsiTheme="majorHAnsi"/>
          <w:szCs w:val="24"/>
        </w:rPr>
      </w:pP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and VGPRs. </w:t>
      </w:r>
    </w:p>
    <w:p w:rsidR="0098678B" w:rsidRDefault="0098678B" w:rsidP="0098678B">
      <w:pPr>
        <w:rPr>
          <w:rFonts w:asciiTheme="majorHAnsi" w:hAnsiTheme="majorHAnsi"/>
          <w:szCs w:val="24"/>
        </w:rPr>
      </w:pPr>
      <w:r>
        <w:rPr>
          <w:rFonts w:asciiTheme="majorHAnsi" w:hAnsiTheme="majorHAnsi"/>
          <w:szCs w:val="24"/>
        </w:rPr>
        <w:lastRenderedPageBreak/>
        <w:t>In the upper section there is a table that shows the current constraints based on the shaders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Pr="00C6549E"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Default="0098678B" w:rsidP="0098678B">
      <w:pPr>
        <w:pStyle w:val="Heading3"/>
      </w:pPr>
      <w:bookmarkStart w:id="55" w:name="_Kernels_Analysis_Tab"/>
      <w:bookmarkStart w:id="56" w:name="_Viewing_compilation_output:"/>
      <w:bookmarkStart w:id="57" w:name="_Shaders_Analysis_Tab"/>
      <w:bookmarkStart w:id="58" w:name="_Viewing_compilation_output:_1"/>
      <w:bookmarkStart w:id="59" w:name="_Toc371318840"/>
      <w:bookmarkStart w:id="60" w:name="_Toc371468542"/>
      <w:bookmarkStart w:id="61" w:name="OLE_LINK6"/>
      <w:bookmarkEnd w:id="52"/>
      <w:bookmarkEnd w:id="53"/>
      <w:bookmarkEnd w:id="54"/>
      <w:bookmarkEnd w:id="55"/>
      <w:bookmarkEnd w:id="56"/>
      <w:bookmarkEnd w:id="57"/>
      <w:bookmarkEnd w:id="58"/>
      <w:r>
        <w:t>Viewing compilation output: IL and ISA</w:t>
      </w:r>
      <w:bookmarkEnd w:id="59"/>
      <w:bookmarkEnd w:id="60"/>
    </w:p>
    <w:bookmarkEnd w:id="61"/>
    <w:p w:rsidR="0098678B" w:rsidRDefault="0098678B" w:rsidP="0098678B">
      <w:pPr>
        <w:rPr>
          <w:lang w:eastAsia="x-none"/>
        </w:rPr>
      </w:pPr>
      <w:r>
        <w:rPr>
          <w:lang w:eastAsia="x-none"/>
        </w:rPr>
        <w:t xml:space="preserve">The performance statistics tab will be opened automatically when the build process is over. To view the compilation output, </w:t>
      </w:r>
      <w:bookmarkStart w:id="62" w:name="OLE_LINK47"/>
      <w:r>
        <w:rPr>
          <w:lang w:eastAsia="x-none"/>
        </w:rPr>
        <w:t xml:space="preserve">double click the </w:t>
      </w:r>
      <w:bookmarkEnd w:id="62"/>
      <w:r>
        <w:rPr>
          <w:lang w:eastAsia="x-none"/>
        </w:rPr>
        <w:t>node of the desired ASIC in the explorer tree, under the Program/Folder and configuration (32-bit or 64-bit):</w:t>
      </w:r>
    </w:p>
    <w:p w:rsidR="0098678B" w:rsidRDefault="0098678B" w:rsidP="0098678B">
      <w:pPr>
        <w:jc w:val="center"/>
        <w:rPr>
          <w:lang w:eastAsia="x-none"/>
        </w:rPr>
      </w:pPr>
      <w:r w:rsidRPr="008C6D12">
        <w:rPr>
          <w:noProof/>
        </w:rPr>
        <mc:AlternateContent>
          <mc:Choice Requires="wps">
            <w:drawing>
              <wp:anchor distT="0" distB="0" distL="114300" distR="114300" simplePos="0" relativeHeight="251708416" behindDoc="0" locked="0" layoutInCell="1" allowOverlap="1" wp14:anchorId="166FA0F8" wp14:editId="537F1219">
                <wp:simplePos x="0" y="0"/>
                <wp:positionH relativeFrom="column">
                  <wp:posOffset>5762626</wp:posOffset>
                </wp:positionH>
                <wp:positionV relativeFrom="paragraph">
                  <wp:posOffset>2659380</wp:posOffset>
                </wp:positionV>
                <wp:extent cx="2324100" cy="1162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24100" cy="1162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001D2" id="Rectangle 4" o:spid="_x0000_s1026" style="position:absolute;margin-left:453.75pt;margin-top:209.4pt;width:183pt;height:9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" filled="f" strokecolor="red" strokeweight="2pt"/>
            </w:pict>
          </mc:Fallback>
        </mc:AlternateContent>
      </w:r>
      <w:r>
        <w:rPr>
          <w:noProof/>
        </w:rPr>
        <w:drawing>
          <wp:inline distT="0" distB="0" distL="0" distR="0" wp14:anchorId="4CE63846" wp14:editId="3709C48D">
            <wp:extent cx="3438525" cy="4669997"/>
            <wp:effectExtent l="76200" t="19050" r="66675" b="130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884" cy="4671843"/>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98678B" w:rsidRDefault="0098678B" w:rsidP="0098678B">
      <w:pPr>
        <w:rPr>
          <w:lang w:eastAsia="x-none"/>
        </w:rPr>
      </w:pPr>
    </w:p>
    <w:p w:rsidR="0098678B" w:rsidRDefault="0098678B" w:rsidP="0098678B">
      <w:pPr>
        <w:rPr>
          <w:lang w:eastAsia="x-none"/>
        </w:rPr>
      </w:pPr>
      <w:r>
        <w:rPr>
          <w:lang w:eastAsia="x-none"/>
        </w:rPr>
        <w:t>This will open a tab containing the source code, the IL and the ISA. The program source code and the IL code will be presented as standard text documents. The ISA will be presented in the “Enhanced ISA View” for GCN devices, and as a standard text document for pre-GCN devices.</w:t>
      </w:r>
    </w:p>
    <w:p w:rsidR="0098678B" w:rsidRDefault="0098678B" w:rsidP="0098678B">
      <w:pPr>
        <w:rPr>
          <w:noProof/>
        </w:rPr>
      </w:pPr>
    </w:p>
    <w:p w:rsidR="0098678B" w:rsidRDefault="0098678B" w:rsidP="0098678B">
      <w:pPr>
        <w:jc w:val="center"/>
        <w:rPr>
          <w:noProof/>
        </w:rPr>
      </w:pPr>
    </w:p>
    <w:p w:rsidR="0098678B" w:rsidRDefault="0098678B" w:rsidP="0098678B">
      <w:pPr>
        <w:jc w:val="center"/>
        <w:rPr>
          <w:noProof/>
        </w:rPr>
      </w:pPr>
    </w:p>
    <w:p w:rsidR="0098678B" w:rsidRDefault="0098678B" w:rsidP="0098678B">
      <w:pPr>
        <w:jc w:val="center"/>
        <w:rPr>
          <w:lang w:eastAsia="x-none"/>
        </w:rPr>
      </w:pPr>
      <w:r>
        <w:rPr>
          <w:noProof/>
        </w:rPr>
        <w:lastRenderedPageBreak/>
        <w:drawing>
          <wp:inline distT="0" distB="0" distL="0" distR="0" wp14:anchorId="0CC61703" wp14:editId="266D9400">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34">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pPr>
        <w:jc w:val="both"/>
      </w:pPr>
      <w:r>
        <w:t>The context menu also enables showing/hiding line numbers for each source code/IL/ISA tab.</w:t>
      </w:r>
    </w:p>
    <w:p w:rsidR="0098678B" w:rsidRDefault="0098678B" w:rsidP="0098678B">
      <w:pPr>
        <w:jc w:val="center"/>
        <w:rPr>
          <w:lang w:eastAsia="x-none"/>
        </w:rPr>
      </w:pPr>
      <w:r>
        <w:rPr>
          <w:noProof/>
        </w:rPr>
        <w:lastRenderedPageBreak/>
        <w:drawing>
          <wp:inline distT="0" distB="0" distL="0" distR="0" wp14:anchorId="54D38988" wp14:editId="525015D3">
            <wp:extent cx="2348865" cy="1907540"/>
            <wp:effectExtent l="57150" t="0" r="51435" b="11176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98678B" w:rsidRDefault="0098678B" w:rsidP="0098678B">
      <w:pPr>
        <w:pStyle w:val="Heading3"/>
      </w:pPr>
      <w:r>
        <w:t>Navigating through ISA code with the Enhanced ISA View</w:t>
      </w:r>
    </w:p>
    <w:p w:rsidR="0098678B" w:rsidRDefault="0098678B" w:rsidP="0098678B">
      <w:pPr>
        <w:rPr>
          <w:lang w:eastAsia="x-none"/>
        </w:rPr>
      </w:pPr>
      <w:r>
        <w:rPr>
          <w:lang w:eastAsia="x-none"/>
        </w:rPr>
        <w:t xml:space="preserve">Using this view, you can inspect the ISA code of GCN devices and see the estimation for instruction cost in clock cycle. The view contains 5 columns: </w:t>
      </w:r>
    </w:p>
    <w:p w:rsidR="0098678B" w:rsidRDefault="0098678B" w:rsidP="0098678B">
      <w:pPr>
        <w:pStyle w:val="ListParagraph"/>
        <w:numPr>
          <w:ilvl w:val="0"/>
          <w:numId w:val="7"/>
        </w:numPr>
        <w:rPr>
          <w:lang w:eastAsia="x-none"/>
        </w:rPr>
      </w:pPr>
      <w:r w:rsidRPr="00FF3229">
        <w:rPr>
          <w:b/>
          <w:bCs/>
          <w:lang w:eastAsia="x-none"/>
        </w:rPr>
        <w:t>Address</w:t>
      </w:r>
      <w:r>
        <w:rPr>
          <w:lang w:eastAsia="x-none"/>
        </w:rPr>
        <w:t>:</w:t>
      </w:r>
      <w:r w:rsidRPr="00FF3229">
        <w:rPr>
          <w:lang w:eastAsia="x-none"/>
        </w:rPr>
        <w:t xml:space="preserve"> </w:t>
      </w:r>
      <w:r>
        <w:rPr>
          <w:lang w:eastAsia="x-none"/>
        </w:rPr>
        <w:t>the instruction’s offset within the program (in bytes)</w:t>
      </w:r>
    </w:p>
    <w:p w:rsidR="0098678B" w:rsidRDefault="0098678B" w:rsidP="0098678B">
      <w:pPr>
        <w:pStyle w:val="ListParagraph"/>
        <w:numPr>
          <w:ilvl w:val="0"/>
          <w:numId w:val="7"/>
        </w:numPr>
        <w:rPr>
          <w:lang w:eastAsia="x-none"/>
        </w:rPr>
      </w:pPr>
      <w:r w:rsidRPr="00FF3229">
        <w:rPr>
          <w:b/>
          <w:bCs/>
          <w:lang w:eastAsia="x-none"/>
        </w:rPr>
        <w:t>Opcode</w:t>
      </w:r>
      <w:r>
        <w:rPr>
          <w:lang w:eastAsia="x-none"/>
        </w:rPr>
        <w:t>:</w:t>
      </w:r>
      <w:r w:rsidRPr="00FF3229">
        <w:rPr>
          <w:lang w:eastAsia="x-none"/>
        </w:rPr>
        <w:t xml:space="preserve"> </w:t>
      </w:r>
      <w:r>
        <w:rPr>
          <w:lang w:eastAsia="x-none"/>
        </w:rPr>
        <w:t>the operation to be performed</w:t>
      </w:r>
    </w:p>
    <w:p w:rsidR="0098678B" w:rsidRDefault="0098678B" w:rsidP="0098678B">
      <w:pPr>
        <w:pStyle w:val="ListParagraph"/>
        <w:numPr>
          <w:ilvl w:val="0"/>
          <w:numId w:val="7"/>
        </w:numPr>
        <w:rPr>
          <w:lang w:eastAsia="x-none"/>
        </w:rPr>
      </w:pPr>
      <w:r w:rsidRPr="00FF3229">
        <w:rPr>
          <w:b/>
          <w:bCs/>
          <w:lang w:eastAsia="x-none"/>
        </w:rPr>
        <w:t>Operands</w:t>
      </w:r>
      <w:r>
        <w:rPr>
          <w:lang w:eastAsia="x-none"/>
        </w:rPr>
        <w:t>: the data for the operation</w:t>
      </w:r>
    </w:p>
    <w:p w:rsidR="0098678B" w:rsidRDefault="0098678B" w:rsidP="0098678B">
      <w:pPr>
        <w:pStyle w:val="ListParagraph"/>
        <w:numPr>
          <w:ilvl w:val="0"/>
          <w:numId w:val="7"/>
        </w:numPr>
        <w:rPr>
          <w:lang w:eastAsia="x-none"/>
        </w:rPr>
      </w:pPr>
      <w:r w:rsidRPr="00FF3229">
        <w:rPr>
          <w:b/>
          <w:bCs/>
          <w:lang w:eastAsia="x-none"/>
        </w:rPr>
        <w:t>Cycles</w:t>
      </w:r>
      <w:r>
        <w:rPr>
          <w:lang w:eastAsia="x-none"/>
        </w:rPr>
        <w:t>: t</w:t>
      </w:r>
      <w:r w:rsidRPr="00FF3229">
        <w:rPr>
          <w:lang w:eastAsia="x-none"/>
        </w:rPr>
        <w:t>he number of clock cycles which are required by a Compute Unit in order to process the instruction for a 64-thread Wavefront, while neglecting the system load and any other runtime-related factor.</w:t>
      </w:r>
    </w:p>
    <w:p w:rsidR="0098678B" w:rsidRDefault="0098678B" w:rsidP="0098678B">
      <w:pPr>
        <w:pStyle w:val="ListParagraph"/>
        <w:numPr>
          <w:ilvl w:val="0"/>
          <w:numId w:val="7"/>
        </w:numPr>
        <w:rPr>
          <w:lang w:eastAsia="x-none"/>
        </w:rPr>
      </w:pPr>
      <w:r w:rsidRPr="00FF3229">
        <w:rPr>
          <w:b/>
          <w:bCs/>
          <w:lang w:eastAsia="x-none"/>
        </w:rPr>
        <w:t>Instruction</w:t>
      </w:r>
      <w:r>
        <w:rPr>
          <w:lang w:eastAsia="x-none"/>
        </w:rPr>
        <w:t xml:space="preserve"> Type: the category of instructions to which the instruction belongs</w:t>
      </w:r>
    </w:p>
    <w:p w:rsidR="0098678B" w:rsidRDefault="0098678B" w:rsidP="0098678B">
      <w:pPr>
        <w:pStyle w:val="ListParagraph"/>
        <w:numPr>
          <w:ilvl w:val="0"/>
          <w:numId w:val="7"/>
        </w:numPr>
        <w:rPr>
          <w:lang w:eastAsia="x-none"/>
        </w:rPr>
      </w:pPr>
      <w:r w:rsidRPr="00FF3229">
        <w:rPr>
          <w:b/>
          <w:bCs/>
          <w:lang w:eastAsia="x-none"/>
        </w:rPr>
        <w:t>Hex</w:t>
      </w:r>
      <w:r>
        <w:rPr>
          <w:lang w:eastAsia="x-none"/>
        </w:rPr>
        <w:t>: binary representation of the instruction, in hexadecimal format</w:t>
      </w:r>
    </w:p>
    <w:p w:rsidR="0098678B" w:rsidRDefault="0098678B" w:rsidP="0098678B">
      <w:pPr>
        <w:rPr>
          <w:u w:val="single"/>
          <w:lang w:eastAsia="x-none"/>
        </w:rPr>
      </w:pPr>
      <w:r w:rsidRPr="00FF3229">
        <w:rPr>
          <w:u w:val="single"/>
          <w:lang w:eastAsia="x-none"/>
        </w:rPr>
        <w:t>Notes:</w:t>
      </w:r>
    </w:p>
    <w:p w:rsidR="0098678B" w:rsidRDefault="0098678B" w:rsidP="0098678B">
      <w:pPr>
        <w:rPr>
          <w:lang w:eastAsia="x-none"/>
        </w:rPr>
      </w:pPr>
      <w:r>
        <w:rPr>
          <w:lang w:eastAsia="x-none"/>
        </w:rPr>
        <w:t>1. Note that code labels which appear in the Operands column are clickable. By clicking on a label link, you can navigate to the label’s spot in the code.</w:t>
      </w:r>
    </w:p>
    <w:p w:rsidR="0098678B" w:rsidRDefault="0098678B" w:rsidP="0098678B">
      <w:pPr>
        <w:rPr>
          <w:lang w:eastAsia="x-none"/>
        </w:rPr>
      </w:pPr>
      <w:r>
        <w:rPr>
          <w:lang w:eastAsia="x-none"/>
        </w:rPr>
        <w:t>2. Note that this view is only available for GCN devices. For pre-GCN devices, the plain textual ISA view will be displayed.</w:t>
      </w:r>
    </w:p>
    <w:p w:rsidR="0098678B" w:rsidRDefault="0098678B" w:rsidP="0098678B">
      <w:pPr>
        <w:rPr>
          <w:lang w:eastAsia="x-none"/>
        </w:rPr>
      </w:pPr>
    </w:p>
    <w:p w:rsidR="0098678B" w:rsidRDefault="0098678B" w:rsidP="0098678B">
      <w:pPr>
        <w:jc w:val="center"/>
        <w:rPr>
          <w:noProof/>
        </w:rPr>
      </w:pPr>
    </w:p>
    <w:p w:rsidR="0098678B" w:rsidRDefault="0098678B" w:rsidP="0098678B">
      <w:pPr>
        <w:jc w:val="center"/>
      </w:pPr>
      <w:r>
        <w:rPr>
          <w:noProof/>
        </w:rPr>
        <w:lastRenderedPageBreak/>
        <w:drawing>
          <wp:inline distT="0" distB="0" distL="0" distR="0" wp14:anchorId="65621D50" wp14:editId="000B61DB">
            <wp:extent cx="7297168" cy="6344535"/>
            <wp:effectExtent l="38100" t="38100" r="94615" b="946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XL_1_8_Static_Analyzer_Enhanced_ISA_View_HTML_crop.png"/>
                    <pic:cNvPicPr/>
                  </pic:nvPicPr>
                  <pic:blipFill>
                    <a:blip r:embed="rId36">
                      <a:extLst>
                        <a:ext uri="{28A0092B-C50C-407E-A947-70E740481C1C}">
                          <a14:useLocalDpi xmlns:a14="http://schemas.microsoft.com/office/drawing/2010/main" val="0"/>
                        </a:ext>
                      </a:extLst>
                    </a:blip>
                    <a:stretch>
                      <a:fillRect/>
                    </a:stretch>
                  </pic:blipFill>
                  <pic:spPr>
                    <a:xfrm>
                      <a:off x="0" y="0"/>
                      <a:ext cx="7297168" cy="6344535"/>
                    </a:xfrm>
                    <a:prstGeom prst="rect">
                      <a:avLst/>
                    </a:prstGeom>
                    <a:effectLst>
                      <a:outerShdw blurRad="50800" dist="38100" dir="2700000" algn="tl" rotWithShape="0">
                        <a:prstClr val="black">
                          <a:alpha val="40000"/>
                        </a:prstClr>
                      </a:outerShdw>
                    </a:effectLst>
                  </pic:spPr>
                </pic:pic>
              </a:graphicData>
            </a:graphic>
          </wp:inline>
        </w:drawing>
      </w:r>
      <w:r>
        <w:t xml:space="preserve"> </w:t>
      </w:r>
    </w:p>
    <w:p w:rsidR="0098678B" w:rsidRDefault="0098678B" w:rsidP="0098678B">
      <w:pPr>
        <w:jc w:val="center"/>
      </w:pPr>
    </w:p>
    <w:p w:rsidR="0098678B" w:rsidRDefault="0098678B" w:rsidP="0098678B">
      <w:pPr>
        <w:pStyle w:val="Heading3"/>
      </w:pPr>
      <w:bookmarkStart w:id="63" w:name="_Export_binaries"/>
      <w:bookmarkStart w:id="64" w:name="_Toc371468544"/>
      <w:bookmarkEnd w:id="63"/>
      <w:r>
        <w:t>Export binaries</w:t>
      </w:r>
      <w:bookmarkEnd w:id="64"/>
    </w:p>
    <w:p w:rsidR="0098678B" w:rsidRDefault="0098678B" w:rsidP="0098678B">
      <w:r>
        <w:t>You can export the binaries of the last build by right clicking on the folder or file in the explorer tree and selecting the “Export binaries…” option.</w:t>
      </w:r>
    </w:p>
    <w:p w:rsidR="0098678B" w:rsidRDefault="0098678B" w:rsidP="0098678B">
      <w:pPr>
        <w:jc w:val="center"/>
        <w:rPr>
          <w:noProof/>
        </w:rPr>
      </w:pPr>
    </w:p>
    <w:p w:rsidR="0098678B" w:rsidRDefault="0098678B" w:rsidP="0098678B">
      <w:pPr>
        <w:jc w:val="center"/>
      </w:pPr>
      <w:r w:rsidRPr="008C6D12">
        <w:rPr>
          <w:noProof/>
        </w:rPr>
        <w:lastRenderedPageBreak/>
        <mc:AlternateContent>
          <mc:Choice Requires="wps">
            <w:drawing>
              <wp:anchor distT="0" distB="0" distL="114300" distR="114300" simplePos="0" relativeHeight="251712512" behindDoc="0" locked="0" layoutInCell="1" allowOverlap="1" wp14:anchorId="4FB5AF3A" wp14:editId="08102568">
                <wp:simplePos x="0" y="0"/>
                <wp:positionH relativeFrom="column">
                  <wp:posOffset>5181600</wp:posOffset>
                </wp:positionH>
                <wp:positionV relativeFrom="paragraph">
                  <wp:posOffset>2200275</wp:posOffset>
                </wp:positionV>
                <wp:extent cx="3895725" cy="1424940"/>
                <wp:effectExtent l="0" t="0" r="28575" b="22860"/>
                <wp:wrapNone/>
                <wp:docPr id="25" name="Rectangle 25"/>
                <wp:cNvGraphicFramePr/>
                <a:graphic xmlns:a="http://schemas.openxmlformats.org/drawingml/2006/main">
                  <a:graphicData uri="http://schemas.microsoft.com/office/word/2010/wordprocessingShape">
                    <wps:wsp>
                      <wps:cNvSpPr/>
                      <wps:spPr>
                        <a:xfrm>
                          <a:off x="0" y="0"/>
                          <a:ext cx="3895725" cy="1424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5784" id="Rectangle 25" o:spid="_x0000_s1026" style="position:absolute;margin-left:408pt;margin-top:173.25pt;width:306.75pt;height:11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" filled="f" strokecolor="red" strokeweight="2pt"/>
            </w:pict>
          </mc:Fallback>
        </mc:AlternateContent>
      </w:r>
      <w:r>
        <w:rPr>
          <w:noProof/>
        </w:rPr>
        <w:drawing>
          <wp:inline distT="0" distB="0" distL="0" distR="0" wp14:anchorId="6E77C605" wp14:editId="03F49359">
            <wp:extent cx="4181475" cy="3587559"/>
            <wp:effectExtent l="38100" t="38100" r="85725" b="895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1574" b="56641"/>
                    <a:stretch/>
                  </pic:blipFill>
                  <pic:spPr bwMode="auto">
                    <a:xfrm>
                      <a:off x="0" y="0"/>
                      <a:ext cx="4200251" cy="360366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When you select the “Export Binaries…” option, an “Export Binaries” dialog will open where you can select the destination folder as well as which parts of the binaries will be included. </w:t>
      </w:r>
    </w:p>
    <w:p w:rsidR="0098678B" w:rsidRDefault="0098678B" w:rsidP="0098678B">
      <w:pPr>
        <w:jc w:val="center"/>
      </w:pPr>
      <w:r>
        <w:rPr>
          <w:noProof/>
        </w:rPr>
        <w:drawing>
          <wp:inline distT="0" distB="0" distL="0" distR="0" wp14:anchorId="58C5759A" wp14:editId="2A3D7E99">
            <wp:extent cx="6324600" cy="4248150"/>
            <wp:effectExtent l="38100" t="38100" r="95250" b="952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4248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You can change the default base name by entering desired name into “Base file name” text field. All binary files will be created with the chosen base name followed by device name.  </w:t>
      </w:r>
    </w:p>
    <w:p w:rsidR="0098678B" w:rsidRDefault="0098678B" w:rsidP="0098678B">
      <w:r>
        <w:t>All the devices that were built will be exported.</w:t>
      </w:r>
    </w:p>
    <w:p w:rsidR="0098678B" w:rsidRDefault="0098678B" w:rsidP="0098678B">
      <w:r>
        <w:t>* Notice: this option in only supported in OpenCL mode.</w:t>
      </w:r>
      <w:r>
        <w:br/>
      </w:r>
    </w:p>
    <w:p w:rsidR="0098678B" w:rsidRDefault="0098678B" w:rsidP="0098678B">
      <w:pPr>
        <w:pStyle w:val="Heading3"/>
      </w:pPr>
      <w:bookmarkStart w:id="65" w:name="_Remove_from_Project"/>
      <w:bookmarkStart w:id="66" w:name="_Toc371468545"/>
      <w:bookmarkEnd w:id="65"/>
      <w:r>
        <w:lastRenderedPageBreak/>
        <w:t>Remove items from Project</w:t>
      </w:r>
      <w:bookmarkEnd w:id="66"/>
    </w:p>
    <w:p w:rsidR="0098678B" w:rsidRDefault="0098678B" w:rsidP="0098678B">
      <w:r>
        <w:t>Programs, Folders and source files can be removed from the project. To remove an item from the project, right-click on it and select the Remove option.</w:t>
      </w:r>
    </w:p>
    <w:p w:rsidR="0098678B" w:rsidRDefault="0098678B" w:rsidP="0098678B">
      <w:pPr>
        <w:pStyle w:val="Heading3"/>
      </w:pPr>
      <w:bookmarkStart w:id="67" w:name="_Open_Containing_Folder"/>
      <w:bookmarkStart w:id="68" w:name="_Static_Analyze_Toolbar"/>
      <w:bookmarkStart w:id="69" w:name="_Toc371468547"/>
      <w:bookmarkStart w:id="70" w:name="OLE_LINK82"/>
      <w:bookmarkStart w:id="71" w:name="OLE_LINK74"/>
      <w:bookmarkStart w:id="72" w:name="OLE_LINK77"/>
      <w:bookmarkEnd w:id="67"/>
      <w:bookmarkEnd w:id="68"/>
      <w:r>
        <w:t>Static Analyze Toolbar</w:t>
      </w:r>
      <w:bookmarkEnd w:id="69"/>
      <w:r>
        <w:t xml:space="preserve"> </w:t>
      </w:r>
      <w:bookmarkEnd w:id="70"/>
      <w:r>
        <w:t xml:space="preserve">– for OpenCL </w:t>
      </w:r>
      <w:bookmarkEnd w:id="71"/>
      <w:r>
        <w:t>source files</w:t>
      </w:r>
    </w:p>
    <w:p w:rsidR="0098678B" w:rsidRDefault="0098678B" w:rsidP="0098678B">
      <w:pPr>
        <w:rPr>
          <w:noProof/>
        </w:rPr>
      </w:pPr>
    </w:p>
    <w:p w:rsidR="0098678B" w:rsidRDefault="0098678B" w:rsidP="0098678B">
      <w:pPr>
        <w:jc w:val="center"/>
      </w:pPr>
      <w:r>
        <w:rPr>
          <w:noProof/>
        </w:rPr>
        <w:drawing>
          <wp:inline distT="0" distB="0" distL="0" distR="0" wp14:anchorId="142E6B68" wp14:editId="53DB349F">
            <wp:extent cx="9477375" cy="276225"/>
            <wp:effectExtent l="38100" t="38100" r="104775"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280" b="14706"/>
                    <a:stretch/>
                  </pic:blipFill>
                  <pic:spPr bwMode="auto">
                    <a:xfrm>
                      <a:off x="0" y="0"/>
                      <a:ext cx="9477375" cy="276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97643A">
        <w:trPr>
          <w:tblCellSpacing w:w="20" w:type="dxa"/>
        </w:trPr>
        <w:tc>
          <w:tcPr>
            <w:tcW w:w="5106" w:type="dxa"/>
          </w:tcPr>
          <w:p w:rsidR="0098678B" w:rsidRDefault="0098678B" w:rsidP="0097643A">
            <w:r>
              <w:rPr>
                <w:noProof/>
              </w:rPr>
              <w:drawing>
                <wp:inline distT="0" distB="0" distL="0" distR="0" wp14:anchorId="1B7E8850" wp14:editId="604022A7">
                  <wp:extent cx="246888" cy="22789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97643A">
            <w:r>
              <w:t>Build command</w:t>
            </w:r>
          </w:p>
        </w:tc>
      </w:tr>
      <w:tr w:rsidR="0098678B" w:rsidTr="0097643A">
        <w:trPr>
          <w:tblCellSpacing w:w="20" w:type="dxa"/>
        </w:trPr>
        <w:tc>
          <w:tcPr>
            <w:tcW w:w="5106" w:type="dxa"/>
          </w:tcPr>
          <w:p w:rsidR="0098678B" w:rsidRDefault="0098678B" w:rsidP="0097643A">
            <w:r>
              <w:rPr>
                <w:noProof/>
              </w:rPr>
              <w:drawing>
                <wp:inline distT="0" distB="0" distL="0" distR="0" wp14:anchorId="177E4659" wp14:editId="625D8A77">
                  <wp:extent cx="3076575" cy="257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97643A">
            <w:r>
              <w:t>Kernel Build options</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3995D1AB" wp14:editId="4399702D">
                  <wp:extent cx="238125" cy="219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97643A">
            <w:r>
              <w:t>Opens the “Build Options” dialog</w:t>
            </w:r>
          </w:p>
        </w:tc>
      </w:tr>
      <w:tr w:rsidR="0098678B" w:rsidTr="0097643A">
        <w:trPr>
          <w:tblCellSpacing w:w="20" w:type="dxa"/>
        </w:trPr>
        <w:tc>
          <w:tcPr>
            <w:tcW w:w="5106" w:type="dxa"/>
          </w:tcPr>
          <w:p w:rsidR="0098678B" w:rsidRDefault="0098678B" w:rsidP="0097643A">
            <w:bookmarkStart w:id="73" w:name="_Hlk448224369"/>
            <w:r>
              <w:rPr>
                <w:noProof/>
              </w:rPr>
              <w:drawing>
                <wp:inline distT="0" distB="0" distL="0" distR="0" wp14:anchorId="70714D21" wp14:editId="45A8E293">
                  <wp:extent cx="1171575" cy="36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97643A">
            <w:bookmarkStart w:id="74" w:name="OLE_LINK31"/>
            <w:bookmarkStart w:id="75" w:name="OLE_LINK33"/>
            <w:r>
              <w:t>The bitness of the compilation process (for example, choose OpenCL, 64-bit to compile the files in using the 64-bit OpenCL compiler).</w:t>
            </w:r>
            <w:bookmarkEnd w:id="74"/>
            <w:bookmarkEnd w:id="75"/>
          </w:p>
        </w:tc>
      </w:tr>
      <w:bookmarkEnd w:id="73"/>
      <w:tr w:rsidR="0098678B" w:rsidTr="0097643A">
        <w:trPr>
          <w:tblCellSpacing w:w="20" w:type="dxa"/>
        </w:trPr>
        <w:tc>
          <w:tcPr>
            <w:tcW w:w="5106" w:type="dxa"/>
          </w:tcPr>
          <w:p w:rsidR="0098678B" w:rsidRDefault="0098678B" w:rsidP="0097643A">
            <w:pPr>
              <w:rPr>
                <w:noProof/>
              </w:rPr>
            </w:pPr>
            <w:r>
              <w:rPr>
                <w:noProof/>
              </w:rPr>
              <w:drawing>
                <wp:inline distT="0" distB="0" distL="0" distR="0" wp14:anchorId="7B08F758" wp14:editId="2205D1EC">
                  <wp:extent cx="1847850" cy="228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47850" cy="228600"/>
                          </a:xfrm>
                          <a:prstGeom prst="rect">
                            <a:avLst/>
                          </a:prstGeom>
                        </pic:spPr>
                      </pic:pic>
                    </a:graphicData>
                  </a:graphic>
                </wp:inline>
              </w:drawing>
            </w:r>
          </w:p>
        </w:tc>
        <w:tc>
          <w:tcPr>
            <w:tcW w:w="11857" w:type="dxa"/>
          </w:tcPr>
          <w:p w:rsidR="0098678B" w:rsidRDefault="0098678B" w:rsidP="0097643A">
            <w:bookmarkStart w:id="76" w:name="OLE_LINK79"/>
            <w:r>
              <w:t xml:space="preserve">Displays the last selected kernel for the selected file. </w:t>
            </w:r>
            <w:bookmarkEnd w:id="76"/>
            <w:r>
              <w:t>Jumps to the selected kernel in the active source if the source code is open.</w:t>
            </w:r>
          </w:p>
        </w:tc>
      </w:tr>
    </w:tbl>
    <w:p w:rsidR="0098678B" w:rsidRDefault="0098678B" w:rsidP="0098678B">
      <w:pPr>
        <w:pStyle w:val="Heading3"/>
      </w:pPr>
      <w:bookmarkStart w:id="77" w:name="_CodeXLAnalyzer_Command_Line"/>
      <w:bookmarkStart w:id="78" w:name="_Static_Analyze_Toolbar_1"/>
      <w:bookmarkStart w:id="79" w:name="OLE_LINK83"/>
      <w:bookmarkStart w:id="80" w:name="OLE_LINK1"/>
      <w:bookmarkEnd w:id="72"/>
      <w:bookmarkEnd w:id="77"/>
      <w:bookmarkEnd w:id="78"/>
      <w:r>
        <w:t>Static Analyze Toolbar – for DirectX shaders</w:t>
      </w:r>
    </w:p>
    <w:bookmarkEnd w:id="79"/>
    <w:p w:rsidR="0098678B" w:rsidRDefault="0098678B" w:rsidP="0098678B">
      <w:pPr>
        <w:jc w:val="center"/>
        <w:rPr>
          <w:noProof/>
        </w:rPr>
      </w:pPr>
    </w:p>
    <w:p w:rsidR="0098678B" w:rsidRDefault="0098678B" w:rsidP="0098678B">
      <w:pPr>
        <w:jc w:val="center"/>
      </w:pPr>
      <w:r>
        <w:rPr>
          <w:noProof/>
        </w:rPr>
        <w:drawing>
          <wp:inline distT="0" distB="0" distL="0" distR="0" wp14:anchorId="54531463" wp14:editId="12420903">
            <wp:extent cx="12687300" cy="361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87300" cy="361950"/>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97643A">
        <w:trPr>
          <w:tblCellSpacing w:w="20" w:type="dxa"/>
        </w:trPr>
        <w:tc>
          <w:tcPr>
            <w:tcW w:w="5106" w:type="dxa"/>
          </w:tcPr>
          <w:p w:rsidR="0098678B" w:rsidRDefault="0098678B" w:rsidP="0097643A">
            <w:r>
              <w:rPr>
                <w:noProof/>
              </w:rPr>
              <w:drawing>
                <wp:inline distT="0" distB="0" distL="0" distR="0" wp14:anchorId="0A6072EA" wp14:editId="31251EAD">
                  <wp:extent cx="246888" cy="22789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97643A">
            <w:r>
              <w:t>Build only command</w:t>
            </w:r>
          </w:p>
        </w:tc>
      </w:tr>
      <w:tr w:rsidR="0098678B" w:rsidTr="0097643A">
        <w:trPr>
          <w:tblCellSpacing w:w="20" w:type="dxa"/>
        </w:trPr>
        <w:tc>
          <w:tcPr>
            <w:tcW w:w="5106" w:type="dxa"/>
          </w:tcPr>
          <w:p w:rsidR="0098678B" w:rsidRDefault="0098678B" w:rsidP="0097643A">
            <w:r>
              <w:rPr>
                <w:noProof/>
              </w:rPr>
              <w:drawing>
                <wp:inline distT="0" distB="0" distL="0" distR="0" wp14:anchorId="78169801" wp14:editId="15D2514E">
                  <wp:extent cx="3076575" cy="2571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97643A">
            <w:r>
              <w:t>Shader Build options</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4085E963" wp14:editId="6C5762D0">
                  <wp:extent cx="238125" cy="2190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97643A">
            <w:r>
              <w:t>Opens the “Build Options” dialog</w:t>
            </w:r>
          </w:p>
        </w:tc>
      </w:tr>
      <w:tr w:rsidR="0098678B" w:rsidTr="0097643A">
        <w:trPr>
          <w:tblCellSpacing w:w="20" w:type="dxa"/>
        </w:trPr>
        <w:tc>
          <w:tcPr>
            <w:tcW w:w="5106" w:type="dxa"/>
          </w:tcPr>
          <w:p w:rsidR="0098678B" w:rsidRDefault="0098678B" w:rsidP="0097643A">
            <w:r>
              <w:rPr>
                <w:noProof/>
              </w:rPr>
              <w:drawing>
                <wp:inline distT="0" distB="0" distL="0" distR="0" wp14:anchorId="6F76BC52" wp14:editId="3923923F">
                  <wp:extent cx="1171575" cy="363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97643A">
            <w:r>
              <w:t>The bitness of the compilation process (for example, choose OpenCL, 64-bit to compile the files in using the 64-bit OpenCL compiler).</w:t>
            </w:r>
          </w:p>
        </w:tc>
      </w:tr>
      <w:tr w:rsidR="0098678B" w:rsidTr="0097643A">
        <w:trPr>
          <w:tblCellSpacing w:w="20" w:type="dxa"/>
        </w:trPr>
        <w:tc>
          <w:tcPr>
            <w:tcW w:w="5106" w:type="dxa"/>
          </w:tcPr>
          <w:p w:rsidR="0098678B" w:rsidRDefault="0098678B" w:rsidP="0097643A">
            <w:r>
              <w:rPr>
                <w:noProof/>
              </w:rPr>
              <w:drawing>
                <wp:inline distT="0" distB="0" distL="0" distR="0" wp14:anchorId="24AE497D" wp14:editId="4D4608A4">
                  <wp:extent cx="16668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66875" cy="285750"/>
                          </a:xfrm>
                          <a:prstGeom prst="rect">
                            <a:avLst/>
                          </a:prstGeom>
                        </pic:spPr>
                      </pic:pic>
                    </a:graphicData>
                  </a:graphic>
                </wp:inline>
              </w:drawing>
            </w:r>
          </w:p>
        </w:tc>
        <w:tc>
          <w:tcPr>
            <w:tcW w:w="11857" w:type="dxa"/>
          </w:tcPr>
          <w:p w:rsidR="0098678B" w:rsidRDefault="0098678B" w:rsidP="0097643A">
            <w:r>
              <w:t>The selected shader model. This parameter is set once at the Folder level, and holds for all the shaders in that Folder.</w:t>
            </w:r>
          </w:p>
        </w:tc>
      </w:tr>
      <w:tr w:rsidR="0098678B" w:rsidTr="0097643A">
        <w:trPr>
          <w:tblCellSpacing w:w="20" w:type="dxa"/>
        </w:trPr>
        <w:tc>
          <w:tcPr>
            <w:tcW w:w="5106" w:type="dxa"/>
          </w:tcPr>
          <w:p w:rsidR="0098678B" w:rsidRDefault="0098678B" w:rsidP="0097643A">
            <w:pPr>
              <w:rPr>
                <w:noProof/>
              </w:rPr>
            </w:pPr>
            <w:r>
              <w:rPr>
                <w:noProof/>
              </w:rPr>
              <w:drawing>
                <wp:inline distT="0" distB="0" distL="0" distR="0" wp14:anchorId="12C65951" wp14:editId="5E5D34D1">
                  <wp:extent cx="138112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81125" cy="285750"/>
                          </a:xfrm>
                          <a:prstGeom prst="rect">
                            <a:avLst/>
                          </a:prstGeom>
                        </pic:spPr>
                      </pic:pic>
                    </a:graphicData>
                  </a:graphic>
                </wp:inline>
              </w:drawing>
            </w:r>
          </w:p>
        </w:tc>
        <w:tc>
          <w:tcPr>
            <w:tcW w:w="11857" w:type="dxa"/>
          </w:tcPr>
          <w:p w:rsidR="0098678B" w:rsidRDefault="0098678B" w:rsidP="0097643A">
            <w:r>
              <w:t>The type of the selected shader (Vertex, Pixel, Hull, etc.)</w:t>
            </w:r>
          </w:p>
        </w:tc>
      </w:tr>
      <w:tr w:rsidR="0098678B" w:rsidTr="0097643A">
        <w:trPr>
          <w:tblCellSpacing w:w="20" w:type="dxa"/>
        </w:trPr>
        <w:tc>
          <w:tcPr>
            <w:tcW w:w="5106" w:type="dxa"/>
          </w:tcPr>
          <w:p w:rsidR="0098678B" w:rsidRDefault="0098678B" w:rsidP="0097643A">
            <w:pPr>
              <w:rPr>
                <w:noProof/>
              </w:rPr>
            </w:pPr>
            <w:r>
              <w:object w:dxaOrig="3300"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2pt;height:18.35pt" o:ole="">
                  <v:imagedata r:id="rId48" o:title=""/>
                </v:shape>
                <o:OLEObject Type="Embed" ProgID="PBrush" ShapeID="_x0000_i1025" DrawAspect="Content" ObjectID="_1522492448" r:id="rId49"/>
              </w:object>
            </w:r>
          </w:p>
        </w:tc>
        <w:tc>
          <w:tcPr>
            <w:tcW w:w="11857" w:type="dxa"/>
          </w:tcPr>
          <w:p w:rsidR="0098678B" w:rsidRDefault="0098678B" w:rsidP="0097643A">
            <w:r>
              <w:t>The target shader for the compilation process.</w:t>
            </w:r>
          </w:p>
        </w:tc>
      </w:tr>
    </w:tbl>
    <w:p w:rsidR="0098678B" w:rsidRPr="00365EFD" w:rsidRDefault="0098678B" w:rsidP="0098678B"/>
    <w:p w:rsidR="0098678B" w:rsidRDefault="0098678B" w:rsidP="0098678B">
      <w:pPr>
        <w:pStyle w:val="Heading3"/>
      </w:pPr>
      <w:bookmarkStart w:id="81" w:name="_CodeXLAnalyzer_Command_Line_1"/>
      <w:bookmarkEnd w:id="80"/>
      <w:bookmarkEnd w:id="81"/>
      <w:r>
        <w:t>CodeXLAnalyzer Command Line Interface</w:t>
      </w:r>
    </w:p>
    <w:p w:rsidR="0098678B" w:rsidRDefault="0098678B" w:rsidP="0098678B">
      <w:bookmarkStart w:id="82" w:name="OLE_LINK24"/>
      <w:r>
        <w:t>CodeXLAnalyzer</w:t>
      </w:r>
      <w:bookmarkEnd w:id="82"/>
      <w:r>
        <w:t xml:space="preserve"> (formerly CodeXLKernelAnalyzer) enables compiling and generating performance statistics for OpenCL kernels, DirectX Shaders and OpenGL shaders. The compilation and statistics generation processes can be targeted at a variety of AMD GPUs and APUs, regardless to the actual GPU/APU type that is installed on your system. The application capabilities were expanded. OpenCL Kernels as well as DirectX shaders can now be compiled.</w:t>
      </w:r>
    </w:p>
    <w:p w:rsidR="0098678B" w:rsidRDefault="0098678B" w:rsidP="0098678B">
      <w:r>
        <w:t>CodeXLAnalyzer can be executed from a shell window using the CodeXLAnalyzer console application which is located in the CodeXL installation directory.</w:t>
      </w:r>
    </w:p>
    <w:p w:rsidR="0098678B" w:rsidRDefault="0098678B" w:rsidP="0098678B">
      <w:r w:rsidRPr="00054069">
        <w:rPr>
          <w:u w:val="single"/>
        </w:rPr>
        <w:t>Note:</w:t>
      </w:r>
      <w:r>
        <w:t xml:space="preserve"> On Windows, CodeXLAnalyzer is available in both 32-bit and 64-bit versions. To execute the compilation and statistics generation in 64-bit, invoke CodeXLAnalyzer-x64.exe. On Linux, only a 64-bit version is available.</w:t>
      </w:r>
    </w:p>
    <w:p w:rsidR="0098678B" w:rsidRPr="00BA0663" w:rsidRDefault="0098678B" w:rsidP="0098678B">
      <w:pPr>
        <w:rPr>
          <w:b/>
          <w:bCs/>
          <w:color w:val="0070C0"/>
        </w:rPr>
      </w:pPr>
      <w:hyperlink w:anchor="_Using_CodeXLAnalyzer_Command" w:history="1">
        <w:r w:rsidRPr="00BA0663">
          <w:rPr>
            <w:rStyle w:val="Hyperlink"/>
            <w:b/>
            <w:bCs/>
            <w:color w:val="0070C0"/>
            <w:u w:val="none"/>
          </w:rPr>
          <w:t>Using CodeXLAnalyzer Command Line Interface to compile OpenCL Kernels</w:t>
        </w:r>
      </w:hyperlink>
    </w:p>
    <w:p w:rsidR="0098678B" w:rsidRDefault="0098678B" w:rsidP="0098678B">
      <w:pPr>
        <w:rPr>
          <w:rStyle w:val="Hyperlink"/>
          <w:b/>
          <w:bCs/>
          <w:color w:val="0070C0"/>
          <w:u w:val="none"/>
        </w:rPr>
      </w:pPr>
      <w:hyperlink w:anchor="_Using_CodeXLAnalyzer_Command_1" w:history="1">
        <w:r w:rsidRPr="00BA0663">
          <w:rPr>
            <w:rStyle w:val="Hyperlink"/>
            <w:b/>
            <w:bCs/>
            <w:color w:val="0070C0"/>
            <w:u w:val="none"/>
          </w:rPr>
          <w:t>Using CodeXLAnalyzer Command Line Inter</w:t>
        </w:r>
        <w:r w:rsidRPr="00BA0663">
          <w:rPr>
            <w:rStyle w:val="Hyperlink"/>
            <w:b/>
            <w:bCs/>
            <w:color w:val="0070C0"/>
            <w:u w:val="none"/>
          </w:rPr>
          <w:t>f</w:t>
        </w:r>
        <w:r w:rsidRPr="00BA0663">
          <w:rPr>
            <w:rStyle w:val="Hyperlink"/>
            <w:b/>
            <w:bCs/>
            <w:color w:val="0070C0"/>
            <w:u w:val="none"/>
          </w:rPr>
          <w:t>ace to compile DirectX shaders</w:t>
        </w:r>
      </w:hyperlink>
    </w:p>
    <w:bookmarkStart w:id="83" w:name="OLE_LINK109"/>
    <w:p w:rsidR="0098678B" w:rsidRPr="006E3123" w:rsidRDefault="0098678B" w:rsidP="0098678B">
      <w:pPr>
        <w:rPr>
          <w:rStyle w:val="Hyperlink"/>
          <w:b/>
          <w:bCs/>
          <w:color w:val="0070C0"/>
          <w:u w:val="none"/>
        </w:rPr>
      </w:pPr>
      <w:r w:rsidRPr="006E3123">
        <w:rPr>
          <w:rStyle w:val="Hyperlink"/>
          <w:color w:val="0070C0"/>
          <w:u w:val="none"/>
        </w:rPr>
        <w:fldChar w:fldCharType="begin"/>
      </w:r>
      <w:r w:rsidRPr="006E3123">
        <w:rPr>
          <w:rStyle w:val="Hyperlink"/>
          <w:color w:val="0070C0"/>
          <w:u w:val="none"/>
        </w:rPr>
        <w:instrText xml:space="preserve"> HYPERLINK  \l "_Using_CodeXLAnalyzer_Command_2" </w:instrText>
      </w:r>
      <w:r w:rsidRPr="006E3123">
        <w:rPr>
          <w:rStyle w:val="Hyperlink"/>
          <w:color w:val="0070C0"/>
          <w:u w:val="none"/>
        </w:rPr>
        <w:fldChar w:fldCharType="separate"/>
      </w:r>
      <w:r w:rsidRPr="006E3123">
        <w:rPr>
          <w:rStyle w:val="Hyperlink"/>
          <w:b/>
          <w:bCs/>
          <w:color w:val="0070C0"/>
          <w:u w:val="none"/>
        </w:rPr>
        <w:t xml:space="preserve">Using CodeXLAnalyzer Command Line Interface to compile OpenGL and Vulkan </w:t>
      </w:r>
      <w:r>
        <w:rPr>
          <w:rStyle w:val="Hyperlink"/>
          <w:b/>
          <w:bCs/>
          <w:color w:val="0070C0"/>
          <w:u w:val="none"/>
        </w:rPr>
        <w:t>programs</w:t>
      </w:r>
    </w:p>
    <w:bookmarkStart w:id="84" w:name="_Using_CodeXLAnalyzer_Command"/>
    <w:bookmarkEnd w:id="84"/>
    <w:p w:rsidR="0098678B" w:rsidRDefault="0098678B" w:rsidP="0098678B">
      <w:pPr>
        <w:rPr>
          <w:rStyle w:val="Hyperlink"/>
          <w:b/>
          <w:bCs/>
          <w:color w:val="0070C0"/>
          <w:u w:val="none"/>
        </w:rPr>
      </w:pPr>
      <w:r w:rsidRPr="006E3123">
        <w:rPr>
          <w:rStyle w:val="Hyperlink"/>
          <w:b/>
          <w:bCs/>
          <w:color w:val="0070C0"/>
          <w:u w:val="none"/>
        </w:rPr>
        <w:fldChar w:fldCharType="end"/>
      </w:r>
      <w:bookmarkEnd w:id="83"/>
      <w:r>
        <w:rPr>
          <w:rStyle w:val="Hyperlink"/>
          <w:b/>
          <w:bCs/>
          <w:color w:val="0070C0"/>
          <w:u w:val="none"/>
        </w:rPr>
        <w:fldChar w:fldCharType="begin"/>
      </w:r>
      <w:r>
        <w:rPr>
          <w:rStyle w:val="Hyperlink"/>
          <w:b/>
          <w:bCs/>
          <w:color w:val="0070C0"/>
          <w:u w:val="none"/>
        </w:rPr>
        <w:instrText xml:space="preserve"> HYPERLINK  \l "_Generating_and_Interpreting" </w:instrText>
      </w:r>
      <w:r>
        <w:rPr>
          <w:rStyle w:val="Hyperlink"/>
          <w:b/>
          <w:bCs/>
          <w:color w:val="0070C0"/>
          <w:u w:val="none"/>
        </w:rPr>
        <w:fldChar w:fldCharType="separate"/>
      </w:r>
      <w:r w:rsidRPr="0068619B">
        <w:rPr>
          <w:rStyle w:val="Hyperlink"/>
          <w:b/>
          <w:bCs/>
          <w:color w:val="0070C0"/>
          <w:u w:val="none"/>
        </w:rPr>
        <w:t>Generating and interpreting CodeXLAnalyzer CLI’s live register analysis report</w:t>
      </w:r>
      <w:r>
        <w:rPr>
          <w:rStyle w:val="Hyperlink"/>
          <w:b/>
          <w:bCs/>
          <w:color w:val="0070C0"/>
          <w:u w:val="none"/>
        </w:rPr>
        <w:fldChar w:fldCharType="end"/>
      </w:r>
    </w:p>
    <w:p w:rsidR="0098678B" w:rsidRDefault="0098678B" w:rsidP="0098678B">
      <w:pPr>
        <w:pStyle w:val="Heading4"/>
        <w:rPr>
          <w:rStyle w:val="Hyperlink"/>
          <w:b w:val="0"/>
          <w:bCs w:val="0"/>
          <w:color w:val="0070C0"/>
          <w:u w:val="none"/>
        </w:rPr>
      </w:pPr>
    </w:p>
    <w:p w:rsidR="0098678B" w:rsidRDefault="0098678B" w:rsidP="0098678B">
      <w:pPr>
        <w:pStyle w:val="Heading4"/>
      </w:pPr>
      <w:r>
        <w:t>Using CodeXLAnalyzer Command Line Interface to compile OpenCL Kernels</w:t>
      </w:r>
    </w:p>
    <w:p w:rsidR="0098678B" w:rsidRDefault="0098678B" w:rsidP="0098678B">
      <w:r>
        <w:t>OpenCL is the default language for CodeXLAnalyzer, so in order to compile OpenCL kernels specifying the input source code language is optional.</w:t>
      </w:r>
    </w:p>
    <w:p w:rsidR="0098678B" w:rsidRDefault="0098678B" w:rsidP="0098678B">
      <w:r>
        <w:t>CodeXLAnalyzer uses the actual AMD OpenCL Driver installed on the computer, i.e the Catalyst driver to perform offline compilation.</w:t>
      </w:r>
    </w:p>
    <w:p w:rsidR="0098678B" w:rsidRDefault="0098678B" w:rsidP="0098678B">
      <w:r>
        <w:t>If no GPU is present, the OpenCL driver installed with APP SDK can be used.</w:t>
      </w:r>
    </w:p>
    <w:p w:rsidR="0098678B" w:rsidRDefault="0098678B" w:rsidP="0098678B">
      <w:pPr>
        <w:pStyle w:val="Subheader2"/>
      </w:pPr>
      <w:r>
        <w:t>Details of available commands: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33"/>
        <w:gridCol w:w="90"/>
        <w:gridCol w:w="7715"/>
      </w:tblGrid>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-h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Theme="minorHAnsi" w:hAnsiTheme="minorHAnsi" w:cstheme="minorBidi"/>
                <w:sz w:val="22"/>
                <w:szCs w:val="22"/>
              </w:rPr>
              <w:t>View available options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-h</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Specify the source language for the compilation. “cl” is the default which means that for OpenCL kernel compilation there is no need to specify the –s switch</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bookmarkStart w:id="85" w:name="_Hlk381532722"/>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-s cl -l</w:t>
            </w:r>
          </w:p>
        </w:tc>
      </w:tr>
      <w:bookmarkEnd w:id="85"/>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-l [ --list-asics ]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known ASIC targets.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86" w:name="OLE_LINK37"/>
            <w:r w:rsidRPr="00500439">
              <w:rPr>
                <w:rFonts w:ascii="Consolas" w:hAnsi="Consolas" w:cs="Consolas"/>
                <w:color w:val="FFFFFF" w:themeColor="background1"/>
                <w:sz w:val="22"/>
                <w:szCs w:val="22"/>
              </w:rPr>
              <w:t>CodeXLAnalyzer.exe  -l</w:t>
            </w:r>
            <w:bookmarkEnd w:id="86"/>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87" w:name="OLE_LINK38"/>
            <w:r w:rsidRPr="00500439">
              <w:rPr>
                <w:rFonts w:ascii="Calibri" w:hAnsi="Calibri" w:cs="Calibri"/>
                <w:sz w:val="22"/>
                <w:szCs w:val="22"/>
              </w:rPr>
              <w:t xml:space="preserve">--verbose          </w:t>
            </w:r>
            <w:bookmarkEnd w:id="87"/>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View supported ASICS with detailed marketing names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r w:rsidRPr="00500439">
              <w:rPr>
                <w:rFonts w:ascii="Consolas" w:hAnsi="Consolas" w:cs="Consolas"/>
                <w:color w:val="FFFFFF" w:themeColor="background1"/>
                <w:sz w:val="22"/>
                <w:szCs w:val="22"/>
              </w:rPr>
              <w:t xml:space="preserve">CodeXLAnalyzer.exe  -l --verbose          </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--version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Print version string.</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CodeXLAnalyzer.exe  --version          </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-a [ --analysis ] arg</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analysis file.  Requires --kernel.</w:t>
            </w: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bookmarkStart w:id="88" w:name="_Hlk381532706"/>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89" w:name="OLE_LINK42"/>
            <w:r w:rsidRPr="00500439">
              <w:rPr>
                <w:rFonts w:ascii="Consolas" w:hAnsi="Consolas" w:cs="Consolas"/>
                <w:color w:val="FFFFFF" w:themeColor="background1"/>
                <w:sz w:val="22"/>
                <w:szCs w:val="22"/>
              </w:rPr>
              <w:t>CodeXLAnalyzer.exe foo.cl --kernel myKernel --analysis foo.csv</w:t>
            </w:r>
            <w:bookmarkEnd w:id="89"/>
          </w:p>
        </w:tc>
      </w:tr>
      <w:tr w:rsidR="0098678B" w:rsidTr="0097643A">
        <w:trPr>
          <w:trHeight w:val="288"/>
          <w:tblCellSpacing w:w="20" w:type="dxa"/>
        </w:trPr>
        <w:tc>
          <w:tcPr>
            <w:tcW w:w="9958" w:type="dxa"/>
            <w:gridSpan w:val="3"/>
          </w:tcPr>
          <w:p w:rsidR="0098678B" w:rsidRPr="00500439" w:rsidRDefault="0098678B" w:rsidP="0097643A">
            <w:pPr>
              <w:pStyle w:val="NormalWeb"/>
              <w:spacing w:before="0" w:beforeAutospacing="0" w:after="0" w:afterAutospacing="0"/>
              <w:rPr>
                <w:rFonts w:ascii="Calibri" w:hAnsi="Calibri" w:cs="Calibri"/>
                <w:sz w:val="22"/>
                <w:szCs w:val="22"/>
              </w:rPr>
            </w:pPr>
          </w:p>
        </w:tc>
      </w:tr>
      <w:bookmarkEnd w:id="88"/>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-c [ --asic ] 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Which ASIC to target.  Repeatable.</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foo.cl --kernel myKernel -isa foo.isa --asic Bonaire</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--list-kernels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the kernels functions available in the specify cl file</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r w:rsidRPr="00500439">
              <w:rPr>
                <w:rFonts w:ascii="Consolas" w:hAnsi="Consolas" w:cs="Consolas"/>
                <w:color w:val="FFFFFF" w:themeColor="background1"/>
                <w:sz w:val="22"/>
                <w:szCs w:val="22"/>
              </w:rPr>
              <w:t>CodeXLAnalyzer foo.cl --list-kernels</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--isa 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Path to output ISA disassembly file(s). This command requires compilation switches </w:t>
            </w:r>
            <w:r>
              <w:rPr>
                <w:rFonts w:ascii="Calibri" w:hAnsi="Calibri" w:cs="Calibri"/>
                <w:sz w:val="22"/>
                <w:szCs w:val="22"/>
              </w:rPr>
              <w:t>identifying the required kernel --kernel</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rPr>
                <w:rFonts w:ascii="Consolas" w:hAnsi="Consolas" w:cs="Consolas"/>
                <w:color w:val="FFFFFF"/>
              </w:rPr>
            </w:pPr>
            <w:r w:rsidRPr="00500439">
              <w:rPr>
                <w:rFonts w:ascii="Consolas" w:hAnsi="Consolas" w:cs="Consolas"/>
                <w:color w:val="FFFFFF"/>
              </w:rPr>
              <w:t xml:space="preserve">CodeXLAnalyzer.exe </w:t>
            </w:r>
            <w:r>
              <w:rPr>
                <w:rFonts w:ascii="Consolas" w:hAnsi="Consolas" w:cs="Consolas"/>
                <w:color w:val="FFFFFF"/>
              </w:rPr>
              <w:t>foo.cl</w:t>
            </w:r>
            <w:r w:rsidRPr="00500439">
              <w:rPr>
                <w:rFonts w:ascii="Consolas" w:hAnsi="Consolas" w:cs="Consolas"/>
                <w:color w:val="FFFFFF"/>
              </w:rPr>
              <w:t xml:space="preserve"> </w:t>
            </w:r>
            <w:r>
              <w:rPr>
                <w:rFonts w:ascii="Consolas" w:hAnsi="Consolas" w:cs="Consolas"/>
                <w:color w:val="FFFFFF"/>
              </w:rPr>
              <w:t xml:space="preserve">--kernel Foo </w:t>
            </w:r>
            <w:r w:rsidRPr="00500439">
              <w:rPr>
                <w:rFonts w:ascii="Consolas" w:hAnsi="Consolas" w:cs="Consolas"/>
                <w:color w:val="FFFFFF"/>
              </w:rPr>
              <w:t xml:space="preserve">--isa </w:t>
            </w:r>
            <w:r>
              <w:rPr>
                <w:rFonts w:ascii="Consolas" w:hAnsi="Consolas" w:cs="Consolas"/>
                <w:color w:val="FFFFFF"/>
              </w:rPr>
              <w:t>c:\files\Foo</w:t>
            </w:r>
          </w:p>
          <w:p w:rsidR="0098678B" w:rsidRPr="00500439" w:rsidRDefault="0098678B" w:rsidP="0097643A">
            <w:pPr>
              <w:rPr>
                <w:rFonts w:ascii="Consolas" w:hAnsi="Consolas" w:cs="Consolas"/>
                <w:color w:val="FFFFFF"/>
              </w:rPr>
            </w:pPr>
          </w:p>
          <w:p w:rsidR="0098678B" w:rsidRPr="00500439" w:rsidRDefault="0098678B" w:rsidP="0097643A">
            <w:pPr>
              <w:rPr>
                <w:rFonts w:ascii="Consolas" w:hAnsi="Consolas" w:cs="Consolas"/>
                <w:color w:val="FFFFFF"/>
              </w:rPr>
            </w:pPr>
            <w:r w:rsidRPr="00500439">
              <w:rPr>
                <w:rFonts w:ascii="Consolas" w:hAnsi="Consolas" w:cs="Consolas"/>
                <w:color w:val="FFFFFF"/>
              </w:rPr>
              <w:t>Detailed explanation:</w:t>
            </w:r>
          </w:p>
          <w:p w:rsidR="0098678B" w:rsidRPr="00500439" w:rsidRDefault="0098678B" w:rsidP="0097643A">
            <w:pPr>
              <w:rPr>
                <w:rFonts w:ascii="Consolas" w:hAnsi="Consolas" w:cs="Consolas"/>
                <w:color w:val="FFFFFF"/>
              </w:rPr>
            </w:pPr>
            <w:r>
              <w:rPr>
                <w:rFonts w:ascii="Consolas" w:hAnsi="Consolas" w:cs="Consolas"/>
                <w:color w:val="FFFFFF"/>
              </w:rPr>
              <w:t>--kernel FooKernel</w:t>
            </w:r>
            <w:r w:rsidRPr="00500439">
              <w:rPr>
                <w:rFonts w:ascii="Consolas" w:hAnsi="Consolas" w:cs="Consolas"/>
                <w:color w:val="FFFFFF"/>
              </w:rPr>
              <w:t>: compile and get ISA for “</w:t>
            </w:r>
            <w:r>
              <w:rPr>
                <w:rFonts w:ascii="Consolas" w:hAnsi="Consolas" w:cs="Consolas"/>
                <w:color w:val="FFFFFF"/>
              </w:rPr>
              <w:t>Foo</w:t>
            </w:r>
            <w:r w:rsidRPr="00500439">
              <w:rPr>
                <w:rFonts w:ascii="Consolas" w:hAnsi="Consolas" w:cs="Consolas"/>
                <w:color w:val="FFFFFF"/>
              </w:rPr>
              <w:t xml:space="preserve">” </w:t>
            </w:r>
            <w:r>
              <w:rPr>
                <w:rFonts w:ascii="Consolas" w:hAnsi="Consolas" w:cs="Consolas"/>
                <w:color w:val="FFFFFF"/>
              </w:rPr>
              <w:t>kernel</w:t>
            </w:r>
          </w:p>
          <w:p w:rsidR="0098678B" w:rsidRPr="00500439" w:rsidRDefault="0098678B" w:rsidP="0097643A">
            <w:pPr>
              <w:pStyle w:val="NormalWeb"/>
              <w:spacing w:before="0" w:beforeAutospacing="0" w:after="0" w:afterAutospacing="0"/>
              <w:rPr>
                <w:rFonts w:ascii="Calibri" w:hAnsi="Calibri" w:cs="Calibri"/>
                <w:sz w:val="22"/>
                <w:szCs w:val="22"/>
              </w:rPr>
            </w:pPr>
            <w:r w:rsidRPr="000C426E">
              <w:rPr>
                <w:rFonts w:ascii="Consolas" w:hAnsi="Consolas" w:cs="Consolas"/>
                <w:color w:val="FFFFFF"/>
                <w:sz w:val="22"/>
                <w:szCs w:val="22"/>
              </w:rPr>
              <w:t>--isa c:\files\Foo</w:t>
            </w:r>
            <w:r w:rsidRPr="00500439">
              <w:rPr>
                <w:rFonts w:ascii="Consolas" w:hAnsi="Consolas" w:cs="Consolas"/>
                <w:color w:val="FFFFFF"/>
                <w:sz w:val="22"/>
                <w:szCs w:val="22"/>
              </w:rPr>
              <w:t xml:space="preserve">: specify the designated output </w:t>
            </w:r>
            <w:r>
              <w:rPr>
                <w:rFonts w:ascii="Consolas" w:hAnsi="Consolas" w:cs="Consolas"/>
                <w:color w:val="FFFFFF"/>
                <w:sz w:val="22"/>
                <w:szCs w:val="22"/>
              </w:rPr>
              <w:t>location and prefix</w:t>
            </w:r>
            <w:r w:rsidRPr="00500439">
              <w:rPr>
                <w:rFonts w:ascii="Consolas" w:hAnsi="Consolas" w:cs="Consolas"/>
                <w:color w:val="FFFFFF"/>
                <w:sz w:val="22"/>
                <w:szCs w:val="22"/>
              </w:rPr>
              <w:t>.</w:t>
            </w:r>
            <w:r>
              <w:rPr>
                <w:rFonts w:ascii="Consolas" w:hAnsi="Consolas" w:cs="Consolas"/>
                <w:color w:val="FFFFFF"/>
                <w:sz w:val="22"/>
                <w:szCs w:val="22"/>
              </w:rPr>
              <w:t xml:space="preserve"> This will creates files such as c:\files\Foo-Bonaire</w:t>
            </w:r>
            <w:r w:rsidRPr="000C426E">
              <w:rPr>
                <w:rFonts w:ascii="Consolas" w:hAnsi="Consolas" w:cs="Consolas"/>
                <w:color w:val="FFFFFF"/>
                <w:sz w:val="22"/>
                <w:szCs w:val="22"/>
              </w:rPr>
              <w:t>.amdisa</w:t>
            </w:r>
            <w:r>
              <w:rPr>
                <w:rFonts w:ascii="Consolas" w:hAnsi="Consolas" w:cs="Consolas"/>
                <w:color w:val="FFFFFF"/>
                <w:sz w:val="22"/>
                <w:szCs w:val="22"/>
              </w:rPr>
              <w:t>, c:\files\Foo-</w:t>
            </w:r>
            <w:r w:rsidRPr="000C426E">
              <w:rPr>
                <w:rFonts w:ascii="Consolas" w:hAnsi="Consolas" w:cs="Consolas"/>
                <w:color w:val="FFFFFF"/>
                <w:sz w:val="22"/>
                <w:szCs w:val="22"/>
              </w:rPr>
              <w:t>Hawaii.amdisa</w:t>
            </w:r>
            <w:r>
              <w:rPr>
                <w:rFonts w:ascii="Consolas" w:hAnsi="Consolas" w:cs="Consolas"/>
                <w:color w:val="FFFFFF"/>
                <w:sz w:val="22"/>
                <w:szCs w:val="22"/>
              </w:rPr>
              <w:t>, etc.</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lastRenderedPageBreak/>
              <w:t xml:space="preserve">--il 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IL file(s).  Requires --kernel.</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0" w:name="OLE_LINK48"/>
            <w:r w:rsidRPr="00500439">
              <w:rPr>
                <w:rFonts w:ascii="Consolas" w:hAnsi="Consolas" w:cs="Consolas"/>
                <w:color w:val="FFFFFF" w:themeColor="background1"/>
                <w:sz w:val="22"/>
                <w:szCs w:val="22"/>
              </w:rPr>
              <w:t>CodeXLAnalyzer foo.cl --kernel myKernel --il foo.il --asic Tahity</w:t>
            </w:r>
            <w:bookmarkEnd w:id="90"/>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91" w:name="OLE_LINK49"/>
            <w:r w:rsidRPr="00500439">
              <w:rPr>
                <w:rFonts w:ascii="Calibri" w:hAnsi="Calibri" w:cs="Calibri"/>
                <w:sz w:val="22"/>
                <w:szCs w:val="22"/>
              </w:rPr>
              <w:t xml:space="preserve">--debugil </w:t>
            </w:r>
            <w:bookmarkEnd w:id="91"/>
            <w:r w:rsidRPr="00500439">
              <w:rPr>
                <w:rFonts w:ascii="Calibri" w:hAnsi="Calibri" w:cs="Calibri"/>
                <w:sz w:val="22"/>
                <w:szCs w:val="22"/>
              </w:rPr>
              <w:t xml:space="preserve">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Debug IL file(s).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2" w:name="OLE_LINK50"/>
            <w:r w:rsidRPr="00500439">
              <w:rPr>
                <w:rFonts w:ascii="Consolas" w:hAnsi="Consolas" w:cs="Consolas"/>
                <w:color w:val="FFFFFF" w:themeColor="background1"/>
                <w:sz w:val="22"/>
                <w:szCs w:val="22"/>
              </w:rPr>
              <w:t xml:space="preserve">CodeXLAnalyzer foo.cl --kernel myKernel </w:t>
            </w:r>
            <w:r w:rsidRPr="000C426E">
              <w:rPr>
                <w:rFonts w:ascii="Consolas" w:hAnsi="Consolas" w:cs="Consolas"/>
                <w:color w:val="FFFFFF" w:themeColor="background1"/>
                <w:sz w:val="22"/>
                <w:szCs w:val="22"/>
              </w:rPr>
              <w:t>--debugil</w:t>
            </w:r>
            <w:r w:rsidRPr="00500439">
              <w:rPr>
                <w:rFonts w:ascii="Consolas" w:hAnsi="Consolas" w:cs="Consolas"/>
                <w:color w:val="FFFFFF" w:themeColor="background1"/>
                <w:sz w:val="22"/>
                <w:szCs w:val="22"/>
              </w:rPr>
              <w:t xml:space="preserve"> foo.debugil </w:t>
            </w:r>
            <w:bookmarkEnd w:id="92"/>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bookmarkStart w:id="93" w:name="OLE_LINK51"/>
            <w:r w:rsidRPr="00500439">
              <w:rPr>
                <w:rFonts w:ascii="Calibri" w:hAnsi="Calibri" w:cs="Calibri"/>
                <w:sz w:val="22"/>
                <w:szCs w:val="22"/>
              </w:rPr>
              <w:t xml:space="preserve">metadata </w:t>
            </w:r>
            <w:bookmarkEnd w:id="93"/>
            <w:r w:rsidRPr="00500439">
              <w:rPr>
                <w:rFonts w:ascii="Calibri" w:hAnsi="Calibri" w:cs="Calibri"/>
                <w:sz w:val="22"/>
                <w:szCs w:val="22"/>
              </w:rPr>
              <w:t xml:space="preserve">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Metadata file(s). Requires --kernel.</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onsolas" w:hAnsi="Consolas" w:cs="Consolas"/>
                <w:color w:val="FFFFFF" w:themeColor="background1"/>
                <w:sz w:val="22"/>
                <w:szCs w:val="22"/>
              </w:rPr>
            </w:pPr>
            <w:bookmarkStart w:id="94" w:name="OLE_LINK52"/>
            <w:r w:rsidRPr="00500439">
              <w:rPr>
                <w:rFonts w:ascii="Consolas" w:hAnsi="Consolas" w:cs="Consolas"/>
                <w:color w:val="FFFFFF" w:themeColor="background1"/>
                <w:sz w:val="22"/>
                <w:szCs w:val="22"/>
              </w:rPr>
              <w:t>CodeXLAnalyzer foo.cl --kernel myKernel -- metadata foo.metadata</w:t>
            </w:r>
            <w:bookmarkEnd w:id="94"/>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rPr>
                <w:rFonts w:ascii="Calibri" w:eastAsia="Times New Roman" w:hAnsi="Calibri" w:cs="Calibri"/>
              </w:rPr>
            </w:pPr>
            <w:r w:rsidRPr="00500439">
              <w:rPr>
                <w:rFonts w:ascii="Calibri" w:eastAsia="Times New Roman" w:hAnsi="Calibri" w:cs="Calibri"/>
              </w:rPr>
              <w:t xml:space="preserve">-b [ --binary ] arg   </w:t>
            </w:r>
          </w:p>
        </w:tc>
        <w:tc>
          <w:tcPr>
            <w:tcW w:w="7745" w:type="dxa"/>
            <w:gridSpan w:val="2"/>
          </w:tcPr>
          <w:p w:rsidR="0098678B" w:rsidRPr="00500439" w:rsidRDefault="0098678B" w:rsidP="0097643A">
            <w:pPr>
              <w:rPr>
                <w:rFonts w:ascii="Calibri" w:eastAsia="Times New Roman" w:hAnsi="Calibri" w:cs="Calibri"/>
              </w:rPr>
            </w:pPr>
            <w:r w:rsidRPr="00500439">
              <w:rPr>
                <w:rFonts w:ascii="Calibri" w:eastAsia="Times New Roman" w:hAnsi="Calibri" w:cs="Calibri"/>
              </w:rPr>
              <w:t>Path to binary output file(s).</w:t>
            </w:r>
          </w:p>
        </w:tc>
      </w:tr>
      <w:tr w:rsidR="0098678B"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5" w:name="OLE_LINK53"/>
            <w:bookmarkStart w:id="96" w:name="OLE_LINK54"/>
            <w:r w:rsidRPr="00500439">
              <w:rPr>
                <w:rFonts w:ascii="Consolas" w:hAnsi="Consolas" w:cs="Consolas"/>
                <w:color w:val="FFFFFF" w:themeColor="background1"/>
                <w:sz w:val="22"/>
                <w:szCs w:val="22"/>
              </w:rPr>
              <w:t>CodeXLAnalyzer foo.cl --kernel myKernel –b foo.bin</w:t>
            </w:r>
            <w:bookmarkEnd w:id="95"/>
            <w:bookmarkEnd w:id="96"/>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tcPr>
          <w:p w:rsidR="0098678B" w:rsidRPr="00500439" w:rsidRDefault="0098678B" w:rsidP="0097643A">
            <w:pPr>
              <w:rPr>
                <w:rFonts w:ascii="Calibri" w:eastAsia="Times New Roman" w:hAnsi="Calibri" w:cs="Calibri"/>
              </w:rPr>
            </w:pPr>
            <w:r w:rsidRPr="00500439">
              <w:rPr>
                <w:rFonts w:ascii="Calibri" w:eastAsia="Times New Roman" w:hAnsi="Calibri" w:cs="Calibri"/>
              </w:rPr>
              <w:t xml:space="preserve">--suppress arg        </w:t>
            </w:r>
          </w:p>
        </w:tc>
        <w:tc>
          <w:tcPr>
            <w:tcW w:w="7745" w:type="dxa"/>
            <w:gridSpan w:val="2"/>
          </w:tcPr>
          <w:p w:rsidR="0098678B" w:rsidRPr="00500439" w:rsidRDefault="0098678B" w:rsidP="0097643A">
            <w:pPr>
              <w:rPr>
                <w:rFonts w:ascii="Calibri" w:eastAsia="Times New Roman" w:hAnsi="Calibri" w:cs="Calibri"/>
              </w:rPr>
            </w:pPr>
            <w:r w:rsidRPr="00500439">
              <w:rPr>
                <w:rFonts w:ascii="Calibri" w:eastAsia="Times New Roman" w:hAnsi="Calibri" w:cs="Calibri"/>
              </w:rPr>
              <w:t>Section to omit from binary output.  Repeatable.</w:t>
            </w:r>
          </w:p>
        </w:tc>
      </w:tr>
      <w:tr w:rsidR="0098678B" w:rsidTr="0097643A">
        <w:trPr>
          <w:trHeight w:val="288"/>
          <w:tblCellSpacing w:w="20" w:type="dxa"/>
        </w:trPr>
        <w:tc>
          <w:tcPr>
            <w:tcW w:w="2173" w:type="dxa"/>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 foo.cl --kernel myKernel –suppress .source –b foo.bin</w:t>
            </w:r>
          </w:p>
        </w:tc>
      </w:tr>
      <w:tr w:rsidR="0098678B"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-k [ --kernel ] arg   </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Kernel to analyze or make IL or ISA.</w:t>
            </w:r>
          </w:p>
        </w:tc>
      </w:tr>
      <w:tr w:rsidR="0098678B" w:rsidRPr="00290DAA" w:rsidTr="0097643A">
        <w:trPr>
          <w:trHeight w:val="288"/>
          <w:tblCellSpacing w:w="20" w:type="dxa"/>
        </w:trPr>
        <w:tc>
          <w:tcPr>
            <w:tcW w:w="2173" w:type="dxa"/>
            <w:vMerge/>
          </w:tcPr>
          <w:p w:rsidR="0098678B" w:rsidRPr="00500439" w:rsidRDefault="0098678B" w:rsidP="0097643A">
            <w:pPr>
              <w:rPr>
                <w:rFonts w:ascii="Calibri" w:eastAsia="Times New Roman" w:hAnsi="Calibri" w:cs="Calibri"/>
              </w:rPr>
            </w:pPr>
          </w:p>
        </w:tc>
        <w:tc>
          <w:tcPr>
            <w:tcW w:w="7745" w:type="dxa"/>
            <w:gridSpan w:val="2"/>
            <w:shd w:val="clear" w:color="auto" w:fill="000000" w:themeFill="text1"/>
          </w:tcPr>
          <w:p w:rsidR="0098678B" w:rsidRPr="00500439" w:rsidRDefault="0098678B" w:rsidP="0097643A">
            <w:pPr>
              <w:rPr>
                <w:rFonts w:ascii="Calibri" w:eastAsia="Times New Roman" w:hAnsi="Calibri" w:cs="Calibri"/>
              </w:rPr>
            </w:pPr>
            <w:r w:rsidRPr="00500439">
              <w:rPr>
                <w:rFonts w:ascii="Consolas" w:hAnsi="Consolas" w:cs="Consolas"/>
                <w:color w:val="FFFFFF" w:themeColor="background1"/>
              </w:rPr>
              <w:t>CodeXLAnalyzer foo.cl --kernel myKernel –b foo.bin</w:t>
            </w:r>
          </w:p>
        </w:tc>
      </w:tr>
      <w:tr w:rsidR="0098678B" w:rsidRPr="00290DAA" w:rsidTr="0097643A">
        <w:trPr>
          <w:trHeight w:val="288"/>
          <w:tblCellSpacing w:w="20" w:type="dxa"/>
        </w:trPr>
        <w:tc>
          <w:tcPr>
            <w:tcW w:w="9958" w:type="dxa"/>
            <w:gridSpan w:val="3"/>
          </w:tcPr>
          <w:p w:rsidR="0098678B" w:rsidRPr="000073E8" w:rsidRDefault="0098678B" w:rsidP="0097643A">
            <w:pPr>
              <w:pStyle w:val="NormalWeb"/>
              <w:spacing w:before="0" w:beforeAutospacing="0" w:after="0" w:afterAutospacing="0"/>
              <w:rPr>
                <w:rFonts w:ascii="Calibri" w:hAnsi="Calibri" w:cs="Calibri"/>
                <w:sz w:val="22"/>
                <w:szCs w:val="22"/>
              </w:rPr>
            </w:pPr>
          </w:p>
        </w:tc>
      </w:tr>
      <w:tr w:rsidR="0098678B" w:rsidRPr="00290DAA" w:rsidTr="0097643A">
        <w:trPr>
          <w:trHeight w:val="288"/>
          <w:tblCellSpacing w:w="20" w:type="dxa"/>
        </w:trPr>
        <w:tc>
          <w:tcPr>
            <w:tcW w:w="2173" w:type="dxa"/>
            <w:vMerge w:val="restart"/>
            <w:hideMark/>
          </w:tcPr>
          <w:p w:rsidR="0098678B" w:rsidRPr="00500439" w:rsidRDefault="0098678B" w:rsidP="0097643A">
            <w:pPr>
              <w:rPr>
                <w:rFonts w:ascii="Calibri" w:eastAsia="Times New Roman" w:hAnsi="Calibri" w:cs="Calibri"/>
              </w:rPr>
            </w:pPr>
            <w:r w:rsidRPr="00500439">
              <w:rPr>
                <w:rFonts w:ascii="Calibri" w:eastAsia="Times New Roman" w:hAnsi="Calibri" w:cs="Calibri"/>
              </w:rPr>
              <w:t xml:space="preserve">--OpenCLoption arg   </w:t>
            </w:r>
          </w:p>
        </w:tc>
        <w:tc>
          <w:tcPr>
            <w:tcW w:w="7745" w:type="dxa"/>
            <w:gridSpan w:val="2"/>
            <w:hideMark/>
          </w:tcPr>
          <w:p w:rsidR="0098678B" w:rsidRPr="00500439" w:rsidRDefault="0098678B" w:rsidP="0097643A">
            <w:pPr>
              <w:rPr>
                <w:rFonts w:ascii="Calibri" w:eastAsia="Times New Roman" w:hAnsi="Calibri" w:cs="Calibri"/>
              </w:rPr>
            </w:pPr>
            <w:r w:rsidRPr="00500439">
              <w:rPr>
                <w:rFonts w:ascii="Calibri" w:eastAsia="Times New Roman" w:hAnsi="Calibri" w:cs="Calibri"/>
              </w:rPr>
              <w:t>OpenCL compiler options.  Repeatable.</w:t>
            </w:r>
          </w:p>
        </w:tc>
      </w:tr>
      <w:tr w:rsidR="0098678B" w:rsidRPr="00290DAA"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bookmarkStart w:id="97" w:name="OLE_LINK57"/>
            <w:r w:rsidRPr="00500439">
              <w:rPr>
                <w:rFonts w:ascii="Consolas" w:hAnsi="Consolas" w:cs="Consolas"/>
                <w:color w:val="FFFFFF" w:themeColor="background1"/>
                <w:sz w:val="22"/>
                <w:szCs w:val="22"/>
              </w:rPr>
              <w:t>CodeXLAnalyzer foo.cl --kernel myKernel --isa foo.isa</w:t>
            </w:r>
            <w:bookmarkEnd w:id="97"/>
            <w:r w:rsidRPr="00500439">
              <w:rPr>
                <w:rFonts w:ascii="Consolas" w:hAnsi="Consolas" w:cs="Consolas"/>
                <w:color w:val="FFFFFF" w:themeColor="background1"/>
                <w:sz w:val="22"/>
                <w:szCs w:val="22"/>
              </w:rPr>
              <w:t xml:space="preserve"> </w:t>
            </w:r>
            <w:bookmarkStart w:id="98" w:name="OLE_LINK56"/>
            <w:r w:rsidRPr="00500439">
              <w:rPr>
                <w:rFonts w:ascii="Consolas" w:hAnsi="Consolas" w:cs="Consolas"/>
                <w:color w:val="FFFFFF" w:themeColor="background1"/>
                <w:sz w:val="22"/>
                <w:szCs w:val="22"/>
              </w:rPr>
              <w:t xml:space="preserve">--OpenCLoption </w:t>
            </w:r>
            <w:bookmarkEnd w:id="98"/>
            <w:r w:rsidRPr="00500439">
              <w:rPr>
                <w:rFonts w:ascii="Consolas" w:hAnsi="Consolas" w:cs="Consolas"/>
                <w:color w:val="FFFFFF" w:themeColor="background1"/>
                <w:sz w:val="22"/>
                <w:szCs w:val="22"/>
              </w:rPr>
              <w:t>-cl-enable-mad --OpenCLoption -w</w:t>
            </w:r>
          </w:p>
        </w:tc>
      </w:tr>
      <w:tr w:rsidR="0098678B" w:rsidRPr="00290DAA" w:rsidTr="0097643A">
        <w:trPr>
          <w:trHeight w:val="288"/>
          <w:tblCellSpacing w:w="20" w:type="dxa"/>
        </w:trPr>
        <w:tc>
          <w:tcPr>
            <w:tcW w:w="9958" w:type="dxa"/>
            <w:gridSpan w:val="3"/>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RPr="00290DAA" w:rsidTr="0097643A">
        <w:trPr>
          <w:trHeight w:val="288"/>
          <w:tblCellSpacing w:w="20" w:type="dxa"/>
        </w:trPr>
        <w:tc>
          <w:tcPr>
            <w:tcW w:w="2173" w:type="dxa"/>
            <w:vMerge w:val="restart"/>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-D [ --define ] arg</w:t>
            </w:r>
          </w:p>
        </w:tc>
        <w:tc>
          <w:tcPr>
            <w:tcW w:w="7745" w:type="dxa"/>
            <w:gridSpan w:val="2"/>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Define symbol or symbol=value.  Repeatable.</w:t>
            </w:r>
          </w:p>
        </w:tc>
      </w:tr>
      <w:tr w:rsidR="0098678B" w:rsidRPr="00290DAA" w:rsidTr="0097643A">
        <w:trPr>
          <w:trHeight w:val="288"/>
          <w:tblCellSpacing w:w="20" w:type="dxa"/>
        </w:trPr>
        <w:tc>
          <w:tcPr>
            <w:tcW w:w="2173" w:type="dxa"/>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 foo.cl --kernel myKernel --isa foo.isa –D myDefine</w:t>
            </w:r>
          </w:p>
        </w:tc>
      </w:tr>
      <w:tr w:rsidR="0098678B" w:rsidRPr="00290DAA"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bookmarkStart w:id="99" w:name="_Hlk448740122"/>
          </w:p>
        </w:tc>
      </w:tr>
      <w:tr w:rsidR="0098678B" w:rsidRPr="00290DAA" w:rsidTr="0097643A">
        <w:trPr>
          <w:trHeight w:val="288"/>
          <w:tblCellSpacing w:w="20" w:type="dxa"/>
        </w:trPr>
        <w:tc>
          <w:tcPr>
            <w:tcW w:w="2263" w:type="dxa"/>
            <w:gridSpan w:val="2"/>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100" w:name="_Hlk448740132"/>
            <w:r w:rsidRPr="00500439">
              <w:rPr>
                <w:rFonts w:ascii="Calibri" w:hAnsi="Calibri" w:cs="Calibri"/>
                <w:sz w:val="22"/>
                <w:szCs w:val="22"/>
              </w:rPr>
              <w:t xml:space="preserve">--csv-separator arg </w:t>
            </w:r>
          </w:p>
        </w:tc>
        <w:tc>
          <w:tcPr>
            <w:tcW w:w="7655" w:type="dxa"/>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Override to default separator for analysis items.</w:t>
            </w:r>
          </w:p>
        </w:tc>
      </w:tr>
      <w:tr w:rsidR="0098678B" w:rsidRPr="00290DAA" w:rsidTr="0097643A">
        <w:trPr>
          <w:trHeight w:val="288"/>
          <w:tblCellSpacing w:w="20" w:type="dxa"/>
        </w:trPr>
        <w:tc>
          <w:tcPr>
            <w:tcW w:w="2263" w:type="dxa"/>
            <w:gridSpan w:val="2"/>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 foo.cl --kernel myKernel --analysis foo.csv –csv-separator #</w:t>
            </w:r>
          </w:p>
        </w:tc>
      </w:tr>
      <w:bookmarkEnd w:id="100"/>
      <w:tr w:rsidR="0098678B" w:rsidRPr="00290DAA" w:rsidTr="0097643A">
        <w:trPr>
          <w:trHeight w:val="288"/>
          <w:tblCellSpacing w:w="20" w:type="dxa"/>
        </w:trPr>
        <w:tc>
          <w:tcPr>
            <w:tcW w:w="9958" w:type="dxa"/>
            <w:gridSpan w:val="3"/>
            <w:shd w:val="clear" w:color="auto" w:fill="D9D9D9" w:themeFill="background1" w:themeFillShade="D9"/>
          </w:tcPr>
          <w:p w:rsidR="0098678B" w:rsidRPr="00500439" w:rsidRDefault="0098678B" w:rsidP="0097643A">
            <w:pPr>
              <w:pStyle w:val="NormalWeb"/>
              <w:spacing w:before="0" w:beforeAutospacing="0" w:after="0" w:afterAutospacing="0"/>
              <w:rPr>
                <w:rFonts w:ascii="Calibri" w:hAnsi="Calibri" w:cs="Calibri"/>
                <w:sz w:val="22"/>
                <w:szCs w:val="22"/>
              </w:rPr>
            </w:pPr>
          </w:p>
        </w:tc>
      </w:tr>
      <w:tr w:rsidR="0098678B" w:rsidRPr="00500439" w:rsidTr="0097643A">
        <w:trPr>
          <w:trHeight w:val="288"/>
          <w:tblCellSpacing w:w="20" w:type="dxa"/>
        </w:trPr>
        <w:tc>
          <w:tcPr>
            <w:tcW w:w="2263" w:type="dxa"/>
            <w:gridSpan w:val="2"/>
            <w:vMerge w:val="restart"/>
          </w:tcPr>
          <w:p w:rsidR="0098678B" w:rsidRPr="00500439" w:rsidRDefault="0098678B" w:rsidP="0097643A">
            <w:pPr>
              <w:pStyle w:val="NormalWeb"/>
              <w:spacing w:before="0" w:beforeAutospacing="0" w:after="0" w:afterAutospacing="0"/>
              <w:rPr>
                <w:rFonts w:ascii="Calibri" w:hAnsi="Calibri" w:cs="Calibri"/>
                <w:sz w:val="22"/>
                <w:szCs w:val="22"/>
              </w:rPr>
            </w:pPr>
            <w:bookmarkStart w:id="101" w:name="_Hlk448749611"/>
            <w:bookmarkEnd w:id="99"/>
            <w:r w:rsidRPr="00500439">
              <w:rPr>
                <w:rFonts w:ascii="Calibri" w:hAnsi="Calibri" w:cs="Calibri"/>
                <w:sz w:val="22"/>
                <w:szCs w:val="22"/>
              </w:rPr>
              <w:t>--</w:t>
            </w:r>
            <w:r>
              <w:rPr>
                <w:rFonts w:ascii="Calibri" w:hAnsi="Calibri" w:cs="Calibri"/>
                <w:sz w:val="22"/>
                <w:szCs w:val="22"/>
              </w:rPr>
              <w:t>livereg arg</w:t>
            </w:r>
          </w:p>
        </w:tc>
        <w:tc>
          <w:tcPr>
            <w:tcW w:w="7655" w:type="dxa"/>
          </w:tcPr>
          <w:p w:rsidR="0098678B"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“--isa arg" must be used in conjunction with the --livereg switch for live register analysis to be performed, since the live register analysis engine works by analyzing the ISA disassembly).</w:t>
            </w:r>
          </w:p>
          <w:p w:rsidR="0098678B" w:rsidRPr="00500439"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Note: this is a beta feature of CodeXLAnalyzer CLI. You can find more info about it in the “Generating and Interpreting CodeXLAnalyzer CLI’s Live Register Analysis Report”</w:t>
            </w:r>
          </w:p>
        </w:tc>
      </w:tr>
      <w:tr w:rsidR="0098678B" w:rsidRPr="00500439" w:rsidTr="0097643A">
        <w:trPr>
          <w:trHeight w:val="288"/>
          <w:tblCellSpacing w:w="20" w:type="dxa"/>
        </w:trPr>
        <w:tc>
          <w:tcPr>
            <w:tcW w:w="2263" w:type="dxa"/>
            <w:gridSpan w:val="2"/>
            <w:vMerge/>
          </w:tcPr>
          <w:p w:rsidR="0098678B" w:rsidRPr="00500439" w:rsidRDefault="0098678B" w:rsidP="0097643A">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 </w:t>
            </w:r>
            <w:r>
              <w:rPr>
                <w:rFonts w:ascii="Consolas" w:hAnsi="Consolas" w:cs="Consolas"/>
                <w:color w:val="FFFFFF" w:themeColor="background1"/>
                <w:sz w:val="22"/>
                <w:szCs w:val="22"/>
              </w:rPr>
              <w:t>–s cl –c Bonaire -</w:t>
            </w:r>
            <w:r w:rsidRPr="00500439">
              <w:rPr>
                <w:rFonts w:ascii="Consolas" w:hAnsi="Consolas" w:cs="Consolas"/>
                <w:color w:val="FFFFFF" w:themeColor="background1"/>
                <w:sz w:val="22"/>
                <w:szCs w:val="22"/>
              </w:rPr>
              <w:t xml:space="preserve">-kernel myKernel </w:t>
            </w:r>
            <w:r>
              <w:rPr>
                <w:rFonts w:ascii="Consolas" w:hAnsi="Consolas" w:cs="Consolas"/>
                <w:color w:val="FFFFFF" w:themeColor="background1"/>
                <w:sz w:val="22"/>
                <w:szCs w:val="22"/>
              </w:rPr>
              <w:t>--isa foo.isa --livereg fooLiveRegFile.txt --il fooIl.il myClFile.cl</w:t>
            </w:r>
          </w:p>
        </w:tc>
      </w:tr>
      <w:bookmarkEnd w:id="101"/>
    </w:tbl>
    <w:p w:rsidR="0098678B" w:rsidRDefault="0098678B" w:rsidP="0098678B">
      <w:pPr>
        <w:pStyle w:val="Subheader2"/>
      </w:pPr>
    </w:p>
    <w:p w:rsidR="0098678B" w:rsidRDefault="0098678B" w:rsidP="0098678B">
      <w:pPr>
        <w:pStyle w:val="Subheader2"/>
      </w:pPr>
      <w:bookmarkStart w:id="102" w:name="OLE_LINK85"/>
      <w:r>
        <w:t>Usage examples:</w:t>
      </w:r>
    </w:p>
    <w:bookmarkEnd w:id="102"/>
    <w:p w:rsidR="0098678B" w:rsidRDefault="0098678B" w:rsidP="0098678B">
      <w:pPr>
        <w:spacing w:after="0"/>
      </w:pPr>
      <w:r>
        <w:t xml:space="preserve">  Create binary files output/foo-ASIC.bin for foo.cl.</w:t>
      </w:r>
    </w:p>
    <w:p w:rsidR="0098678B" w:rsidRDefault="0098678B" w:rsidP="0098678B">
      <w:pPr>
        <w:pStyle w:val="SourceCode"/>
      </w:pPr>
      <w:r>
        <w:lastRenderedPageBreak/>
        <w:t xml:space="preserve">    CodeXLAnalyzer foo.cl --bin outdir/foo</w:t>
      </w:r>
    </w:p>
    <w:p w:rsidR="0098678B" w:rsidRDefault="0098678B" w:rsidP="0098678B">
      <w:pPr>
        <w:spacing w:after="0"/>
      </w:pPr>
    </w:p>
    <w:p w:rsidR="0098678B" w:rsidRDefault="0098678B" w:rsidP="0098678B">
      <w:pPr>
        <w:spacing w:after="0"/>
      </w:pPr>
      <w:r>
        <w:t xml:space="preserve">  </w:t>
      </w:r>
      <w:bookmarkStart w:id="103" w:name="OLE_LINK44"/>
      <w:r>
        <w:t>List the kernels available in</w:t>
      </w:r>
      <w:bookmarkEnd w:id="103"/>
      <w:r>
        <w:t xml:space="preserve"> foo.cl.</w:t>
      </w:r>
    </w:p>
    <w:p w:rsidR="0098678B" w:rsidRDefault="0098678B" w:rsidP="0098678B">
      <w:pPr>
        <w:pStyle w:val="SourceCode"/>
      </w:pPr>
      <w:r>
        <w:t xml:space="preserve">    </w:t>
      </w:r>
      <w:bookmarkStart w:id="104" w:name="OLE_LINK45"/>
      <w:r>
        <w:t>CodeXLAnalyzer foo.cl --list-kernels</w:t>
      </w:r>
    </w:p>
    <w:bookmarkEnd w:id="104"/>
    <w:p w:rsidR="0098678B" w:rsidRDefault="0098678B" w:rsidP="0098678B">
      <w:pPr>
        <w:spacing w:after="0"/>
      </w:pPr>
    </w:p>
    <w:p w:rsidR="0098678B" w:rsidRDefault="0098678B" w:rsidP="0098678B">
      <w:pPr>
        <w:spacing w:after="0"/>
      </w:pPr>
      <w:r>
        <w:t xml:space="preserve">  Generate ISA and performance statistics for all ASICs for kernel myKernel which is defined in foo.cl</w:t>
      </w:r>
    </w:p>
    <w:p w:rsidR="0098678B" w:rsidRDefault="0098678B" w:rsidP="0098678B">
      <w:pPr>
        <w:pStyle w:val="SourceCode"/>
      </w:pPr>
      <w:r>
        <w:t xml:space="preserve">    </w:t>
      </w:r>
      <w:bookmarkStart w:id="105" w:name="OLE_LINK40"/>
      <w:bookmarkStart w:id="106" w:name="OLE_LINK58"/>
      <w:r>
        <w:t>CodeXLAnalyzer foo.cl --kernel myKernel --analysis foo.csv</w:t>
      </w:r>
      <w:bookmarkEnd w:id="105"/>
      <w:bookmarkEnd w:id="106"/>
    </w:p>
    <w:p w:rsidR="0098678B" w:rsidRDefault="0098678B" w:rsidP="0098678B">
      <w:pPr>
        <w:spacing w:after="0"/>
      </w:pPr>
    </w:p>
    <w:p w:rsidR="0098678B" w:rsidRDefault="0098678B" w:rsidP="0098678B">
      <w:pPr>
        <w:spacing w:after="0"/>
      </w:pPr>
      <w:r>
        <w:t xml:space="preserve">  List the ASICs that the runtime supports.</w:t>
      </w:r>
    </w:p>
    <w:p w:rsidR="0098678B" w:rsidRDefault="0098678B" w:rsidP="0098678B">
      <w:pPr>
        <w:pStyle w:val="SourceCode"/>
      </w:pPr>
      <w:r>
        <w:t xml:space="preserve">    CodeXLAnalyzer --list-asics</w:t>
      </w:r>
    </w:p>
    <w:p w:rsidR="0098678B" w:rsidRDefault="0098678B" w:rsidP="0098678B">
      <w:pPr>
        <w:spacing w:after="0"/>
      </w:pPr>
    </w:p>
    <w:p w:rsidR="0098678B" w:rsidRDefault="0098678B" w:rsidP="0098678B">
      <w:pPr>
        <w:spacing w:after="0"/>
      </w:pPr>
      <w:bookmarkStart w:id="107" w:name="OLE_LINK69"/>
      <w:bookmarkStart w:id="108" w:name="OLE_LINK68"/>
      <w:r>
        <w:t>Generate ISA and IL code for Cypress (ASIC) for kernel myKernel which is defined in source file foo.cl</w:t>
      </w:r>
    </w:p>
    <w:bookmarkEnd w:id="107"/>
    <w:p w:rsidR="0098678B" w:rsidRDefault="0098678B" w:rsidP="0098678B">
      <w:pPr>
        <w:pStyle w:val="SourceCode"/>
      </w:pPr>
      <w:r>
        <w:t xml:space="preserve">    </w:t>
      </w:r>
      <w:bookmarkStart w:id="109" w:name="OLE_LINK43"/>
      <w:bookmarkStart w:id="110" w:name="OLE_LINK46"/>
      <w:r>
        <w:t>CodeXLAnalyzer foo.cl --kernel myKernel --il foo --isa foo --asic Cypress</w:t>
      </w:r>
      <w:bookmarkEnd w:id="109"/>
      <w:bookmarkEnd w:id="110"/>
    </w:p>
    <w:bookmarkEnd w:id="108"/>
    <w:p w:rsidR="0098678B" w:rsidRDefault="0098678B" w:rsidP="0098678B">
      <w:pPr>
        <w:pStyle w:val="SourceCode"/>
      </w:pPr>
    </w:p>
    <w:p w:rsidR="0098678B" w:rsidRDefault="0098678B" w:rsidP="0098678B">
      <w:pPr>
        <w:spacing w:after="0"/>
      </w:pPr>
      <w:r>
        <w:t xml:space="preserve">Generate ISA code and live register analysis report for Iceland (ASIC), for kernel myKernel </w:t>
      </w:r>
      <w:bookmarkStart w:id="111" w:name="OLE_LINK72"/>
      <w:r>
        <w:t>which is</w:t>
      </w:r>
      <w:bookmarkEnd w:id="111"/>
      <w:r>
        <w:t xml:space="preserve"> defined in source file foo.cl</w:t>
      </w:r>
    </w:p>
    <w:p w:rsidR="0098678B" w:rsidRDefault="0098678B" w:rsidP="0098678B">
      <w:pPr>
        <w:pStyle w:val="SourceCode"/>
      </w:pPr>
      <w:r>
        <w:t xml:space="preserve">    CodeXLAnalyzer foo.cl --kernel myKernel –livereg livereg.txt --isa foo --asic Iceland</w:t>
      </w:r>
    </w:p>
    <w:p w:rsidR="0098678B" w:rsidRDefault="0098678B" w:rsidP="0098678B">
      <w:pPr>
        <w:pStyle w:val="SourceCode"/>
      </w:pPr>
    </w:p>
    <w:p w:rsidR="0098678B" w:rsidRDefault="0098678B" w:rsidP="0098678B">
      <w:pPr>
        <w:pStyle w:val="Subheader2"/>
      </w:pPr>
      <w:bookmarkStart w:id="112" w:name="OLE_LINK20"/>
      <w:r>
        <w:br w:type="page"/>
      </w:r>
      <w:r>
        <w:lastRenderedPageBreak/>
        <w:tab/>
      </w:r>
    </w:p>
    <w:p w:rsidR="0098678B" w:rsidRDefault="0098678B" w:rsidP="0098678B">
      <w:pPr>
        <w:rPr>
          <w:rFonts w:asciiTheme="majorHAnsi" w:eastAsiaTheme="majorEastAsia" w:hAnsiTheme="majorHAnsi" w:cstheme="majorBidi"/>
          <w:b/>
          <w:bCs/>
          <w:color w:val="4F81BD" w:themeColor="accent1"/>
          <w:sz w:val="24"/>
        </w:rPr>
      </w:pPr>
    </w:p>
    <w:p w:rsidR="0098678B" w:rsidRDefault="0098678B" w:rsidP="0098678B">
      <w:pPr>
        <w:pStyle w:val="Heading4"/>
      </w:pPr>
      <w:bookmarkStart w:id="113" w:name="_Using_CodeXLAnalyzer_Command_1"/>
      <w:bookmarkStart w:id="114" w:name="OLE_LINK4"/>
      <w:bookmarkStart w:id="115" w:name="OLE_LINK9"/>
      <w:bookmarkStart w:id="116" w:name="_GoBack"/>
      <w:bookmarkEnd w:id="113"/>
      <w:bookmarkEnd w:id="116"/>
      <w:r>
        <w:t>Using CodeXLAnalyzer Command Line Interface to compile DirectX shaders</w:t>
      </w:r>
    </w:p>
    <w:p w:rsidR="0098678B" w:rsidRDefault="0098678B" w:rsidP="0098678B">
      <w:bookmarkStart w:id="117" w:name="OLE_LINK22"/>
      <w:bookmarkStart w:id="118" w:name="OLE_LINK23"/>
      <w:bookmarkStart w:id="119" w:name="OLE_LINK10"/>
      <w:bookmarkEnd w:id="112"/>
      <w:bookmarkEnd w:id="114"/>
      <w:bookmarkEnd w:id="115"/>
      <w:r>
        <w:t xml:space="preserve">CodeXLAnalyzer command line tool supports offline compilation and statistics generation for DirectX shaders. </w:t>
      </w:r>
      <w:bookmarkEnd w:id="117"/>
      <w:r>
        <w:t>Naturally, it is supported on Windows only.</w:t>
      </w:r>
    </w:p>
    <w:bookmarkEnd w:id="118"/>
    <w:p w:rsidR="0098678B" w:rsidRDefault="0098678B" w:rsidP="0098678B">
      <w:r>
        <w:t>The Analyzer works in 2 stages:</w:t>
      </w:r>
    </w:p>
    <w:p w:rsidR="0098678B" w:rsidRPr="000257D4" w:rsidRDefault="0098678B" w:rsidP="0098678B">
      <w:pPr>
        <w:pStyle w:val="ListParagraph"/>
        <w:numPr>
          <w:ilvl w:val="0"/>
          <w:numId w:val="8"/>
        </w:numPr>
        <w:rPr>
          <w:rFonts w:asciiTheme="minorHAnsi" w:hAnsiTheme="minorHAnsi"/>
          <w:sz w:val="22"/>
        </w:rPr>
      </w:pPr>
      <w:r w:rsidRPr="000257D4">
        <w:rPr>
          <w:rFonts w:asciiTheme="minorHAnsi" w:hAnsiTheme="minorHAnsi"/>
          <w:sz w:val="22"/>
        </w:rPr>
        <w:t>By default, CodeXLAnalyzer compiles the shader using the D3D Compiler. CodeXL ships with a default compiler (d3dcompiler_47.dll). Unless the --DXLocation command line switch is specified, CodeXL will use the default compiler. The compilation can also go through Microsoft’s FXC tool instead of directly through the D3D compiler. To use FXC, you need to specify the –FXC command line switch with the location of FXC.exe.</w:t>
      </w:r>
    </w:p>
    <w:p w:rsidR="0098678B" w:rsidRPr="000257D4" w:rsidRDefault="0098678B" w:rsidP="0098678B">
      <w:pPr>
        <w:pStyle w:val="ListParagraph"/>
        <w:numPr>
          <w:ilvl w:val="0"/>
          <w:numId w:val="8"/>
        </w:numPr>
        <w:rPr>
          <w:rFonts w:asciiTheme="minorHAnsi" w:hAnsiTheme="minorHAnsi"/>
          <w:sz w:val="22"/>
        </w:rPr>
      </w:pPr>
      <w:r w:rsidRPr="000257D4">
        <w:rPr>
          <w:rFonts w:asciiTheme="minorHAnsi" w:hAnsiTheme="minorHAnsi"/>
          <w:sz w:val="22"/>
        </w:rPr>
        <w:t>CodeXLAnalyzer compiles the D3D ASM code generated by the D3D Compiler into AMD ISA, and generates statistics.</w:t>
      </w:r>
    </w:p>
    <w:p w:rsidR="0098678B" w:rsidRDefault="0098678B" w:rsidP="0098678B">
      <w:r>
        <w:t xml:space="preserve">Regardless to the chosen compilation chain, all build errors and warnings will be printed in the command line window. </w:t>
      </w:r>
    </w:p>
    <w:p w:rsidR="0098678B" w:rsidRDefault="0098678B" w:rsidP="0098678B">
      <w:pPr>
        <w:pStyle w:val="Subheader2"/>
      </w:pPr>
      <w:bookmarkStart w:id="120" w:name="OLE_LINK25"/>
      <w:r>
        <w:t>Details of available commands:</w:t>
      </w:r>
      <w:bookmarkEnd w:id="120"/>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19"/>
        <w:gridCol w:w="90"/>
        <w:gridCol w:w="90"/>
        <w:gridCol w:w="824"/>
        <w:gridCol w:w="7161"/>
      </w:tblGrid>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bookmarkStart w:id="121" w:name="OLE_LINK5"/>
            <w:r w:rsidRPr="00500439">
              <w:t>Details of available commands:</w:t>
            </w:r>
          </w:p>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r w:rsidRPr="00500439">
              <w:t>-h</w:t>
            </w:r>
          </w:p>
        </w:tc>
        <w:tc>
          <w:tcPr>
            <w:tcW w:w="8105" w:type="dxa"/>
            <w:gridSpan w:val="4"/>
            <w:shd w:val="clear" w:color="auto" w:fill="auto"/>
          </w:tcPr>
          <w:p w:rsidR="0098678B" w:rsidRPr="00500439" w:rsidRDefault="0098678B" w:rsidP="0097643A">
            <w:bookmarkStart w:id="122" w:name="OLE_LINK26"/>
            <w:r w:rsidRPr="00500439">
              <w:t>View available options</w:t>
            </w:r>
            <w:bookmarkEnd w:id="122"/>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bookmarkStart w:id="123" w:name="OLE_LINK27"/>
            <w:r w:rsidRPr="00500439">
              <w:rPr>
                <w:rFonts w:ascii="Consolas" w:hAnsi="Consolas" w:cs="Consolas"/>
                <w:color w:val="FFFFFF" w:themeColor="background1"/>
              </w:rPr>
              <w:t>CodeXLAnalyzer.exe  -h</w:t>
            </w:r>
            <w:bookmarkEnd w:id="123"/>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345"/>
          <w:tblCellSpacing w:w="20" w:type="dxa"/>
        </w:trPr>
        <w:tc>
          <w:tcPr>
            <w:tcW w:w="2159" w:type="dxa"/>
            <w:vMerge w:val="restart"/>
            <w:shd w:val="clear" w:color="auto" w:fill="auto"/>
          </w:tcPr>
          <w:p w:rsidR="0098678B" w:rsidRPr="00500439" w:rsidRDefault="0098678B" w:rsidP="0097643A">
            <w:bookmarkStart w:id="124" w:name="OLE_LINK28"/>
            <w:r w:rsidRPr="00500439">
              <w:t>-s</w:t>
            </w:r>
            <w:bookmarkEnd w:id="124"/>
          </w:p>
        </w:tc>
        <w:tc>
          <w:tcPr>
            <w:tcW w:w="8105" w:type="dxa"/>
            <w:gridSpan w:val="4"/>
            <w:shd w:val="clear" w:color="auto" w:fill="auto"/>
          </w:tcPr>
          <w:p w:rsidR="0098678B" w:rsidRPr="00500439" w:rsidRDefault="0098678B" w:rsidP="0097643A">
            <w:bookmarkStart w:id="125" w:name="OLE_LINK29"/>
            <w:r w:rsidRPr="00500439">
              <w:t>Specify the source language for the compilation.</w:t>
            </w:r>
            <w:bookmarkEnd w:id="125"/>
            <w:r w:rsidRPr="00500439">
              <w:t xml:space="preserve"> For all DX options, you need to specify the source since OpenCL is the default language. Available options: DXAsm, HLSL, </w:t>
            </w:r>
            <w:bookmarkStart w:id="126" w:name="OLE_LINK30"/>
            <w:r w:rsidRPr="00500439">
              <w:t xml:space="preserve">CL </w:t>
            </w:r>
            <w:bookmarkEnd w:id="126"/>
            <w:r w:rsidRPr="00500439">
              <w:t>(default)</w:t>
            </w:r>
          </w:p>
        </w:tc>
      </w:tr>
      <w:tr w:rsidR="0098678B" w:rsidRPr="009E3591" w:rsidTr="0097643A">
        <w:trPr>
          <w:trHeight w:val="344"/>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Pr>
                <w:rFonts w:ascii="Consolas" w:hAnsi="Consolas" w:cs="Consolas"/>
                <w:color w:val="FFFFFF" w:themeColor="background1"/>
              </w:rPr>
              <w:t>CodeXLAnalyzer.exe  -s hlsl</w:t>
            </w:r>
          </w:p>
        </w:tc>
      </w:tr>
      <w:tr w:rsidR="0098678B" w:rsidRPr="009E3591" w:rsidTr="0097643A">
        <w:trPr>
          <w:trHeight w:val="226"/>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26"/>
          <w:tblCellSpacing w:w="20" w:type="dxa"/>
        </w:trPr>
        <w:tc>
          <w:tcPr>
            <w:tcW w:w="2159" w:type="dxa"/>
            <w:vMerge w:val="restart"/>
            <w:shd w:val="clear" w:color="auto" w:fill="auto"/>
          </w:tcPr>
          <w:p w:rsidR="0098678B" w:rsidRPr="00500439" w:rsidRDefault="0098678B" w:rsidP="0097643A">
            <w:r w:rsidRPr="00500439">
              <w:t>-s hlsl –l</w:t>
            </w:r>
          </w:p>
        </w:tc>
        <w:tc>
          <w:tcPr>
            <w:tcW w:w="8105" w:type="dxa"/>
            <w:gridSpan w:val="4"/>
            <w:shd w:val="clear" w:color="auto" w:fill="auto"/>
          </w:tcPr>
          <w:p w:rsidR="0098678B" w:rsidRPr="00500439" w:rsidRDefault="0098678B" w:rsidP="0097643A">
            <w:r w:rsidRPr="00500439">
              <w:t>View supported ASICS for DirectX (also- this is default ASICs list for compilation)</w:t>
            </w:r>
          </w:p>
        </w:tc>
      </w:tr>
      <w:tr w:rsidR="0098678B" w:rsidRPr="009E3591" w:rsidTr="0097643A">
        <w:trPr>
          <w:trHeight w:val="225"/>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CodeXLAnalyzer.exe  -s hlsl –l</w:t>
            </w:r>
          </w:p>
        </w:tc>
      </w:tr>
      <w:tr w:rsidR="0098678B" w:rsidRPr="009E3591" w:rsidTr="0097643A">
        <w:trPr>
          <w:trHeight w:val="226"/>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26"/>
          <w:tblCellSpacing w:w="20" w:type="dxa"/>
        </w:trPr>
        <w:tc>
          <w:tcPr>
            <w:tcW w:w="2159" w:type="dxa"/>
            <w:vMerge w:val="restart"/>
            <w:shd w:val="clear" w:color="auto" w:fill="auto"/>
          </w:tcPr>
          <w:p w:rsidR="0098678B" w:rsidRPr="00500439" w:rsidRDefault="0098678B" w:rsidP="0097643A">
            <w:r w:rsidRPr="00500439">
              <w:t>-s hlsl -l --verbose</w:t>
            </w:r>
          </w:p>
        </w:tc>
        <w:tc>
          <w:tcPr>
            <w:tcW w:w="8105" w:type="dxa"/>
            <w:gridSpan w:val="4"/>
            <w:shd w:val="clear" w:color="auto" w:fill="auto"/>
          </w:tcPr>
          <w:p w:rsidR="0098678B" w:rsidRPr="00500439" w:rsidRDefault="0098678B" w:rsidP="0097643A">
            <w:bookmarkStart w:id="127" w:name="OLE_LINK36"/>
            <w:r w:rsidRPr="00500439">
              <w:t>View supported ASICS with detailed marketing names</w:t>
            </w:r>
            <w:bookmarkEnd w:id="127"/>
          </w:p>
        </w:tc>
      </w:tr>
      <w:tr w:rsidR="0098678B" w:rsidRPr="009E3591" w:rsidTr="0097643A">
        <w:trPr>
          <w:trHeight w:val="225"/>
          <w:tblCellSpacing w:w="20" w:type="dxa"/>
        </w:trPr>
        <w:tc>
          <w:tcPr>
            <w:tcW w:w="2159" w:type="dxa"/>
            <w:vMerge/>
            <w:shd w:val="clear" w:color="auto" w:fill="auto"/>
          </w:tcPr>
          <w:p w:rsidR="0098678B" w:rsidRPr="00500439" w:rsidRDefault="0098678B" w:rsidP="0097643A"/>
        </w:tc>
        <w:tc>
          <w:tcPr>
            <w:tcW w:w="8105" w:type="dxa"/>
            <w:gridSpan w:val="4"/>
            <w:shd w:val="clear" w:color="auto" w:fill="auto"/>
          </w:tcPr>
          <w:p w:rsidR="0098678B" w:rsidRPr="00500439" w:rsidRDefault="0098678B" w:rsidP="0097643A">
            <w:r w:rsidRPr="00500439">
              <w:t>CodeXLAnalyzer.exe  -s hlsl –l – verbose</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r w:rsidRPr="00500439">
              <w:t xml:space="preserve">--isa arg           </w:t>
            </w:r>
          </w:p>
        </w:tc>
        <w:tc>
          <w:tcPr>
            <w:tcW w:w="8105" w:type="dxa"/>
            <w:gridSpan w:val="4"/>
            <w:shd w:val="clear" w:color="auto" w:fill="auto"/>
          </w:tcPr>
          <w:p w:rsidR="0098678B" w:rsidRPr="00500439" w:rsidRDefault="0098678B" w:rsidP="0097643A">
            <w:r w:rsidRPr="00500439">
              <w:t>Path to output ISA disassembly file(s). This command requires compilation switches such as –f, -p.</w:t>
            </w:r>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CodeXLAnalyzer.exe -s hlsl -f VsMain </w:t>
            </w:r>
            <w:bookmarkStart w:id="128" w:name="OLE_LINK11"/>
            <w:r w:rsidRPr="00500439">
              <w:rPr>
                <w:rFonts w:ascii="Consolas" w:hAnsi="Consolas" w:cs="Consolas"/>
                <w:color w:val="FFFFFF" w:themeColor="background1"/>
              </w:rPr>
              <w:t xml:space="preserve">-p vs_5_0 -p vs_5_0 c:/files/myShader.fx </w:t>
            </w:r>
            <w:bookmarkEnd w:id="128"/>
            <w:r w:rsidRPr="00500439">
              <w:rPr>
                <w:rFonts w:ascii="Consolas" w:hAnsi="Consolas" w:cs="Consolas"/>
                <w:color w:val="FFFFFF" w:themeColor="background1"/>
              </w:rPr>
              <w:t xml:space="preserve">--isa c:/files/myShader.isa </w:t>
            </w:r>
          </w:p>
          <w:p w:rsidR="0098678B" w:rsidRPr="00500439" w:rsidRDefault="0098678B" w:rsidP="0097643A">
            <w:pPr>
              <w:rPr>
                <w:rFonts w:ascii="Consolas" w:hAnsi="Consolas" w:cs="Consolas"/>
                <w:color w:val="FFFFFF" w:themeColor="background1"/>
              </w:rPr>
            </w:pP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Detailed explanation:</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–s HLSL: run HSLS compilation (vs CL)</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–f VsMain: compile and get ISA for “VsMain” function</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–p vs_5_0: the target in D3DCompile: ps_5_0, vs_5_0, gs_5_0</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c:/files/myShader.fx: the file to compile</w:t>
            </w:r>
          </w:p>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 xml:space="preserve">–isa c:/files/myShader.isa: specify the designated output file. </w:t>
            </w:r>
          </w:p>
          <w:p w:rsidR="0098678B" w:rsidRPr="00500439" w:rsidRDefault="0098678B" w:rsidP="0097643A"/>
        </w:tc>
      </w:tr>
      <w:tr w:rsidR="0098678B" w:rsidRPr="009E3591" w:rsidTr="0097643A">
        <w:trPr>
          <w:trHeight w:val="405"/>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405"/>
          <w:tblCellSpacing w:w="20" w:type="dxa"/>
        </w:trPr>
        <w:tc>
          <w:tcPr>
            <w:tcW w:w="2159" w:type="dxa"/>
            <w:vMerge w:val="restart"/>
            <w:shd w:val="clear" w:color="auto" w:fill="auto"/>
          </w:tcPr>
          <w:p w:rsidR="0098678B" w:rsidRPr="00500439" w:rsidRDefault="0098678B" w:rsidP="0097643A">
            <w:r w:rsidRPr="00500439">
              <w:t xml:space="preserve">-c [ --asic ] arg    </w:t>
            </w:r>
          </w:p>
        </w:tc>
        <w:tc>
          <w:tcPr>
            <w:tcW w:w="8105" w:type="dxa"/>
            <w:gridSpan w:val="4"/>
            <w:shd w:val="clear" w:color="auto" w:fill="auto"/>
          </w:tcPr>
          <w:p w:rsidR="0098678B" w:rsidRPr="00500439" w:rsidRDefault="0098678B" w:rsidP="0097643A">
            <w:r w:rsidRPr="00500439">
              <w:t>By default, compilation will be done to all default available devices (run –s hlsl –l to view the list). This option enables you to choose which ASIC to target. This option is repeatable.</w:t>
            </w:r>
          </w:p>
        </w:tc>
      </w:tr>
      <w:tr w:rsidR="0098678B" w:rsidRPr="009E3591" w:rsidTr="0097643A">
        <w:trPr>
          <w:trHeight w:val="405"/>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CodeXLAnalyzer.exe -s hlsl -f VsMain  -p vs_5_0 c:/files/myShader.fx --isa c:/files/myShader.isa </w:t>
            </w:r>
            <w:r>
              <w:rPr>
                <w:rFonts w:ascii="Consolas" w:hAnsi="Consolas" w:cs="Consolas"/>
                <w:color w:val="FFFFFF" w:themeColor="background1"/>
              </w:rPr>
              <w:t xml:space="preserve">   </w:t>
            </w:r>
            <w:r w:rsidRPr="00500439">
              <w:rPr>
                <w:rFonts w:ascii="Consolas" w:hAnsi="Consolas" w:cs="Consolas"/>
                <w:color w:val="FFFFFF" w:themeColor="background1"/>
              </w:rPr>
              <w:t xml:space="preserve">  -c Hawaii </w:t>
            </w:r>
            <w:r w:rsidRPr="00500439">
              <w:rPr>
                <w:rFonts w:ascii="Consolas" w:hAnsi="Consolas" w:cs="Consolas"/>
                <w:color w:val="FFFFFF" w:themeColor="background1"/>
              </w:rPr>
              <w:lastRenderedPageBreak/>
              <w:t>-c Kaldini</w:t>
            </w:r>
          </w:p>
        </w:tc>
      </w:tr>
      <w:tr w:rsidR="0098678B" w:rsidRPr="009E3591" w:rsidTr="0097643A">
        <w:trPr>
          <w:trHeight w:val="270"/>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70"/>
          <w:tblCellSpacing w:w="20" w:type="dxa"/>
        </w:trPr>
        <w:tc>
          <w:tcPr>
            <w:tcW w:w="2159" w:type="dxa"/>
            <w:vMerge w:val="restart"/>
            <w:shd w:val="clear" w:color="auto" w:fill="auto"/>
          </w:tcPr>
          <w:p w:rsidR="0098678B" w:rsidRPr="00500439" w:rsidRDefault="0098678B" w:rsidP="0097643A">
            <w:r w:rsidRPr="00500439">
              <w:t xml:space="preserve">-a [ --analysis ] </w:t>
            </w:r>
          </w:p>
        </w:tc>
        <w:tc>
          <w:tcPr>
            <w:tcW w:w="8105" w:type="dxa"/>
            <w:gridSpan w:val="4"/>
            <w:shd w:val="clear" w:color="auto" w:fill="auto"/>
          </w:tcPr>
          <w:p w:rsidR="0098678B" w:rsidRPr="00500439" w:rsidRDefault="0098678B" w:rsidP="0097643A">
            <w:r w:rsidRPr="00500439">
              <w:t>Path to output analysis file.  Requires compilation.</w:t>
            </w:r>
          </w:p>
        </w:tc>
      </w:tr>
      <w:tr w:rsidR="0098678B" w:rsidRPr="009E3591" w:rsidTr="0097643A">
        <w:trPr>
          <w:trHeight w:val="270"/>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CodeXLAnalyzer.exe -s hlsl -f VsMain c:/files/myShader.fx -p vs_5_0  -a c:/files/myShader.csv</w:t>
            </w:r>
          </w:p>
        </w:tc>
      </w:tr>
      <w:bookmarkEnd w:id="119"/>
      <w:bookmarkEnd w:id="121"/>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87"/>
          <w:tblCellSpacing w:w="20" w:type="dxa"/>
        </w:trPr>
        <w:tc>
          <w:tcPr>
            <w:tcW w:w="2159" w:type="dxa"/>
            <w:vMerge w:val="restart"/>
            <w:shd w:val="clear" w:color="auto" w:fill="auto"/>
          </w:tcPr>
          <w:p w:rsidR="0098678B" w:rsidRPr="00500439" w:rsidRDefault="0098678B" w:rsidP="0097643A">
            <w:r w:rsidRPr="00500439">
              <w:t>-D</w:t>
            </w:r>
          </w:p>
        </w:tc>
        <w:tc>
          <w:tcPr>
            <w:tcW w:w="8105" w:type="dxa"/>
            <w:gridSpan w:val="4"/>
            <w:shd w:val="clear" w:color="auto" w:fill="auto"/>
          </w:tcPr>
          <w:p w:rsidR="0098678B" w:rsidRPr="00500439" w:rsidRDefault="0098678B" w:rsidP="0097643A">
            <w:r w:rsidRPr="00500439">
              <w:t>To compile using defines use –D, repeatable.</w:t>
            </w:r>
          </w:p>
        </w:tc>
      </w:tr>
      <w:tr w:rsidR="0098678B" w:rsidRPr="009E3591" w:rsidTr="0097643A">
        <w:trPr>
          <w:trHeight w:val="87"/>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bookmarkStart w:id="129" w:name="OLE_LINK13"/>
            <w:r w:rsidRPr="00500439">
              <w:rPr>
                <w:rFonts w:ascii="Consolas" w:hAnsi="Consolas" w:cs="Consolas"/>
                <w:color w:val="FFFFFF" w:themeColor="background1"/>
              </w:rPr>
              <w:t>CodeXLAnalyzer.exe -s hlsl -f VsMain c:/files/myShader.fx --isa c:/files/myShader.isa -p vs_5_0   –D MyDefine</w:t>
            </w:r>
            <w:bookmarkEnd w:id="129"/>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87"/>
          <w:tblCellSpacing w:w="20" w:type="dxa"/>
        </w:trPr>
        <w:tc>
          <w:tcPr>
            <w:tcW w:w="2159" w:type="dxa"/>
            <w:vMerge w:val="restart"/>
            <w:shd w:val="clear" w:color="auto" w:fill="auto"/>
          </w:tcPr>
          <w:p w:rsidR="0098678B" w:rsidRPr="00500439" w:rsidRDefault="0098678B" w:rsidP="0097643A">
            <w:r w:rsidRPr="00500439">
              <w:t>-- DXFlags</w:t>
            </w:r>
          </w:p>
        </w:tc>
        <w:tc>
          <w:tcPr>
            <w:tcW w:w="8105" w:type="dxa"/>
            <w:gridSpan w:val="4"/>
            <w:shd w:val="clear" w:color="auto" w:fill="auto"/>
          </w:tcPr>
          <w:p w:rsidR="0098678B" w:rsidRPr="00500439" w:rsidRDefault="0098678B" w:rsidP="0097643A">
            <w:r w:rsidRPr="00500439">
              <w:t>Compile using DXFlags</w:t>
            </w:r>
          </w:p>
        </w:tc>
      </w:tr>
      <w:tr w:rsidR="0098678B" w:rsidRPr="009E3591" w:rsidTr="0097643A">
        <w:trPr>
          <w:trHeight w:val="87"/>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-s hlsl -f VsMain c:/files/myShader.fx --isa c:/files/myShader.isa -p vs_5_0   --DXFlagx 1</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159" w:type="dxa"/>
            <w:vMerge w:val="restart"/>
            <w:shd w:val="clear" w:color="auto" w:fill="auto"/>
          </w:tcPr>
          <w:p w:rsidR="0098678B" w:rsidRPr="00500439" w:rsidRDefault="0098678B" w:rsidP="0097643A">
            <w:bookmarkStart w:id="130" w:name="_Hlk426639065"/>
            <w:r w:rsidRPr="00500439">
              <w:t>--version</w:t>
            </w:r>
          </w:p>
        </w:tc>
        <w:tc>
          <w:tcPr>
            <w:tcW w:w="8105" w:type="dxa"/>
            <w:gridSpan w:val="4"/>
            <w:shd w:val="clear" w:color="auto" w:fill="auto"/>
          </w:tcPr>
          <w:p w:rsidR="0098678B" w:rsidRPr="00500439" w:rsidRDefault="0098678B" w:rsidP="0097643A">
            <w:r w:rsidRPr="00500439">
              <w:t>View the Catalyst driver version installed</w:t>
            </w:r>
          </w:p>
        </w:tc>
      </w:tr>
      <w:tr w:rsidR="0098678B" w:rsidRPr="009E3591" w:rsidTr="0097643A">
        <w:trPr>
          <w:trHeight w:val="288"/>
          <w:tblCellSpacing w:w="20" w:type="dxa"/>
        </w:trPr>
        <w:tc>
          <w:tcPr>
            <w:tcW w:w="2159" w:type="dxa"/>
            <w:vMerge/>
            <w:shd w:val="clear" w:color="auto" w:fill="auto"/>
          </w:tcPr>
          <w:p w:rsidR="0098678B" w:rsidRPr="00500439" w:rsidRDefault="0098678B" w:rsidP="0097643A"/>
        </w:tc>
        <w:tc>
          <w:tcPr>
            <w:tcW w:w="8105" w:type="dxa"/>
            <w:gridSpan w:val="4"/>
            <w:shd w:val="clear" w:color="auto" w:fill="000000" w:themeFill="text1"/>
          </w:tcPr>
          <w:p w:rsidR="0098678B" w:rsidRPr="00500439" w:rsidRDefault="0098678B" w:rsidP="0097643A">
            <w:r w:rsidRPr="00500439">
              <w:rPr>
                <w:rFonts w:ascii="Consolas" w:hAnsi="Consolas" w:cs="Consolas"/>
                <w:color w:val="FFFFFF" w:themeColor="background1"/>
              </w:rPr>
              <w:t>CodeXLAnalyzer_d.exe -s hlsl –version</w:t>
            </w:r>
          </w:p>
        </w:tc>
      </w:tr>
      <w:bookmarkEnd w:id="130"/>
      <w:tr w:rsidR="0098678B" w:rsidRPr="009E3591" w:rsidTr="0097643A">
        <w:trPr>
          <w:trHeight w:val="271"/>
          <w:tblCellSpacing w:w="20" w:type="dxa"/>
        </w:trPr>
        <w:tc>
          <w:tcPr>
            <w:tcW w:w="10304" w:type="dxa"/>
            <w:gridSpan w:val="5"/>
            <w:shd w:val="clear" w:color="auto" w:fill="D9D9D9" w:themeFill="background1" w:themeFillShade="D9"/>
          </w:tcPr>
          <w:p w:rsidR="0098678B" w:rsidRPr="00500439" w:rsidRDefault="0098678B" w:rsidP="0097643A">
            <w:pPr>
              <w:spacing w:after="200" w:line="276" w:lineRule="auto"/>
            </w:pPr>
          </w:p>
        </w:tc>
      </w:tr>
      <w:tr w:rsidR="0098678B" w:rsidRPr="009E3591" w:rsidTr="0097643A">
        <w:trPr>
          <w:trHeight w:val="288"/>
          <w:tblCellSpacing w:w="20" w:type="dxa"/>
        </w:trPr>
        <w:tc>
          <w:tcPr>
            <w:tcW w:w="2339" w:type="dxa"/>
            <w:gridSpan w:val="3"/>
            <w:vMerge w:val="restart"/>
            <w:shd w:val="clear" w:color="auto" w:fill="auto"/>
          </w:tcPr>
          <w:p w:rsidR="0098678B" w:rsidRPr="00500439" w:rsidRDefault="0098678B" w:rsidP="0097643A">
            <w:pPr>
              <w:spacing w:after="200" w:line="276" w:lineRule="auto"/>
            </w:pPr>
            <w:r w:rsidRPr="00500439">
              <w:t>--DXLocation</w:t>
            </w:r>
          </w:p>
        </w:tc>
        <w:tc>
          <w:tcPr>
            <w:tcW w:w="7925" w:type="dxa"/>
            <w:gridSpan w:val="2"/>
            <w:shd w:val="clear" w:color="auto" w:fill="auto"/>
          </w:tcPr>
          <w:p w:rsidR="0098678B" w:rsidRPr="00500439" w:rsidRDefault="0098678B" w:rsidP="0097643A">
            <w:pPr>
              <w:spacing w:after="200" w:line="276" w:lineRule="auto"/>
            </w:pPr>
            <w:r w:rsidRPr="00500439">
              <w:t>Compile with a specific D3Dcompiler DLL. Note that the path need to be in quotes if it contains spaces.</w:t>
            </w:r>
          </w:p>
        </w:tc>
      </w:tr>
      <w:tr w:rsidR="0098678B" w:rsidRPr="009E3591" w:rsidTr="0097643A">
        <w:trPr>
          <w:trHeight w:val="288"/>
          <w:tblCellSpacing w:w="20" w:type="dxa"/>
        </w:trPr>
        <w:tc>
          <w:tcPr>
            <w:tcW w:w="2339" w:type="dxa"/>
            <w:gridSpan w:val="3"/>
            <w:vMerge/>
            <w:shd w:val="clear" w:color="auto" w:fill="auto"/>
          </w:tcPr>
          <w:p w:rsidR="0098678B" w:rsidRPr="00500439" w:rsidRDefault="0098678B" w:rsidP="0097643A">
            <w:pPr>
              <w:spacing w:after="200" w:line="276" w:lineRule="auto"/>
            </w:pPr>
          </w:p>
        </w:tc>
        <w:tc>
          <w:tcPr>
            <w:tcW w:w="7925" w:type="dxa"/>
            <w:gridSpan w:val="2"/>
            <w:shd w:val="clear" w:color="auto" w:fill="000000" w:themeFill="text1"/>
          </w:tcPr>
          <w:p w:rsidR="0098678B" w:rsidRPr="00500439" w:rsidRDefault="0098678B" w:rsidP="0097643A">
            <w:bookmarkStart w:id="131" w:name="OLE_LINK16"/>
            <w:r w:rsidRPr="00500439">
              <w:rPr>
                <w:rFonts w:ascii="Consolas" w:hAnsi="Consolas" w:cs="Consolas"/>
                <w:color w:val="FFFFFF" w:themeColor="background1"/>
              </w:rPr>
              <w:t xml:space="preserve">CodeXLAnalyzer.exe </w:t>
            </w:r>
            <w:bookmarkEnd w:id="131"/>
            <w:r w:rsidRPr="00500439">
              <w:rPr>
                <w:rFonts w:ascii="Consolas" w:hAnsi="Consolas" w:cs="Consolas"/>
                <w:color w:val="FFFFFF" w:themeColor="background1"/>
              </w:rPr>
              <w:t>-s hlsl -f VsMain  -p vs_5_0 c:/files/myShader.fx --isa c:/files/myShader.isa       -c Hawaii --DXLocation "C:\Program Files (x86)\Windows Kits\8.1\bin\x86\d3dcompiler_47.dll"</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r w:rsidRPr="00500439">
              <w:t>-s DXAsm</w:t>
            </w:r>
          </w:p>
        </w:tc>
        <w:tc>
          <w:tcPr>
            <w:tcW w:w="8015" w:type="dxa"/>
            <w:gridSpan w:val="3"/>
            <w:shd w:val="clear" w:color="auto" w:fill="auto"/>
          </w:tcPr>
          <w:p w:rsidR="0098678B" w:rsidRPr="00500439" w:rsidRDefault="0098678B" w:rsidP="0097643A">
            <w:bookmarkStart w:id="132" w:name="OLE_LINK34"/>
            <w:r w:rsidRPr="00500439">
              <w:t>Compile from a blob. In this case, the application assumes D3DCompilation is done so it skips this and does the AMD DX Compilation only.</w:t>
            </w:r>
            <w:bookmarkEnd w:id="132"/>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-f  VsMain -s DXAsm -p vs_5_0 c:/files/myShader.obj  --isa c:\temp\dxTest.isa</w:t>
            </w: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bookmarkStart w:id="133" w:name="_Hlk386455980"/>
            <w:r w:rsidRPr="00EA6063">
              <w:t>--FXC</w:t>
            </w:r>
          </w:p>
        </w:tc>
        <w:tc>
          <w:tcPr>
            <w:tcW w:w="8015" w:type="dxa"/>
            <w:gridSpan w:val="3"/>
            <w:shd w:val="clear" w:color="auto" w:fill="auto"/>
          </w:tcPr>
          <w:p w:rsidR="0098678B" w:rsidRPr="00500439" w:rsidRDefault="0098678B" w:rsidP="0097643A">
            <w:r w:rsidRPr="00500439">
              <w:t>Compile using FXC. You need to provide the full FXC path and arguments, and need to use /Fo switch. Also, the output of the FXC file should be the input file for KA. Use with the DXAsm switch.</w:t>
            </w:r>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-s DXAsm -f  VsMain -p vs_5_0  c:/files/myShader.fx --isa c:\files\myShader.isa -c tahiti --FXC "\"C:\Program Files (x86)\Windows Kits\8.1\bin\x86\fxc.exe\" /E VsMain /T vs_5_0  /Fo c:/files/myShader.obj c:/files/myShader.fx"</w:t>
            </w:r>
          </w:p>
          <w:p w:rsidR="0098678B" w:rsidRPr="00500439" w:rsidRDefault="0098678B" w:rsidP="0097643A"/>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2249" w:type="dxa"/>
            <w:gridSpan w:val="2"/>
            <w:vMerge w:val="restart"/>
            <w:shd w:val="clear" w:color="auto" w:fill="auto"/>
          </w:tcPr>
          <w:p w:rsidR="0098678B" w:rsidRPr="00500439" w:rsidRDefault="0098678B" w:rsidP="0097643A">
            <w:bookmarkStart w:id="134" w:name="_Hlk448749634"/>
            <w:bookmarkEnd w:id="133"/>
            <w:r w:rsidRPr="00EA6063">
              <w:t>-s DXAsmT</w:t>
            </w:r>
          </w:p>
        </w:tc>
        <w:tc>
          <w:tcPr>
            <w:tcW w:w="8015" w:type="dxa"/>
            <w:gridSpan w:val="3"/>
            <w:shd w:val="clear" w:color="auto" w:fill="auto"/>
          </w:tcPr>
          <w:p w:rsidR="0098678B" w:rsidRPr="00500439" w:rsidRDefault="0098678B" w:rsidP="0097643A">
            <w:r w:rsidRPr="00500439">
              <w:t>Compile from a blob represented as text (DX ASM as Text) . In this case, the application assumes D3DCompilation is done so it skips this and does the AMD DX Compilation only.</w:t>
            </w:r>
          </w:p>
        </w:tc>
      </w:tr>
      <w:tr w:rsidR="0098678B" w:rsidRPr="009E3591"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CodeXLAnalyzer.exe  -s DXAsmT -f  VsMain -p vs_5_0  c:/files/myShaderAsText.asm --isa c:\files\myShader.isa -c tahiti </w:t>
            </w:r>
          </w:p>
        </w:tc>
      </w:tr>
      <w:bookmarkEnd w:id="134"/>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tc>
      </w:tr>
      <w:tr w:rsidR="0098678B" w:rsidRPr="009E3591" w:rsidTr="0097643A">
        <w:trPr>
          <w:trHeight w:val="288"/>
          <w:tblCellSpacing w:w="20" w:type="dxa"/>
        </w:trPr>
        <w:tc>
          <w:tcPr>
            <w:tcW w:w="3163" w:type="dxa"/>
            <w:gridSpan w:val="4"/>
            <w:vMerge w:val="restart"/>
            <w:shd w:val="clear" w:color="auto" w:fill="auto"/>
          </w:tcPr>
          <w:p w:rsidR="0098678B" w:rsidRPr="00EA6063" w:rsidRDefault="0098678B" w:rsidP="0097643A">
            <w:r w:rsidRPr="00EA6063">
              <w:t>--DumpMSIntermediate arg</w:t>
            </w:r>
          </w:p>
        </w:tc>
        <w:tc>
          <w:tcPr>
            <w:tcW w:w="7101" w:type="dxa"/>
            <w:shd w:val="clear" w:color="auto" w:fill="auto"/>
          </w:tcPr>
          <w:p w:rsidR="0098678B" w:rsidRPr="00500439" w:rsidRDefault="0098678B" w:rsidP="0097643A">
            <w:pPr>
              <w:rPr>
                <w:rFonts w:ascii="Calibri" w:eastAsiaTheme="minorHAnsi" w:hAnsi="Calibri"/>
              </w:rPr>
            </w:pPr>
            <w:r w:rsidRPr="00500439">
              <w:t xml:space="preserve">When using this option, the MS Compilation output will be saved in the </w:t>
            </w:r>
            <w:r w:rsidRPr="00500439">
              <w:lastRenderedPageBreak/>
              <w:t>designated file</w:t>
            </w:r>
          </w:p>
        </w:tc>
      </w:tr>
      <w:tr w:rsidR="0098678B" w:rsidRPr="009E3591" w:rsidTr="0097643A">
        <w:trPr>
          <w:trHeight w:val="288"/>
          <w:tblCellSpacing w:w="20" w:type="dxa"/>
        </w:trPr>
        <w:tc>
          <w:tcPr>
            <w:tcW w:w="3163" w:type="dxa"/>
            <w:gridSpan w:val="4"/>
            <w:vMerge/>
            <w:shd w:val="clear" w:color="auto" w:fill="auto"/>
          </w:tcPr>
          <w:p w:rsidR="0098678B" w:rsidRPr="00500439" w:rsidRDefault="0098678B" w:rsidP="0097643A"/>
        </w:tc>
        <w:tc>
          <w:tcPr>
            <w:tcW w:w="7101" w:type="dxa"/>
            <w:shd w:val="clear" w:color="auto" w:fill="000000" w:themeFill="text1"/>
          </w:tcPr>
          <w:p w:rsidR="0098678B" w:rsidRPr="00500439" w:rsidRDefault="0098678B" w:rsidP="0097643A">
            <w:pPr>
              <w:rPr>
                <w:rFonts w:ascii="Consolas" w:eastAsiaTheme="minorHAnsi" w:hAnsi="Consolas" w:cs="Consolas"/>
                <w:color w:val="FFFFFF"/>
                <w:highlight w:val="black"/>
              </w:rPr>
            </w:pPr>
            <w:r w:rsidRPr="00500439">
              <w:rPr>
                <w:rFonts w:ascii="Consolas" w:hAnsi="Consolas" w:cs="Consolas"/>
                <w:color w:val="FFFFFF"/>
                <w:highlight w:val="black"/>
              </w:rPr>
              <w:t>CodeXLAnalyzer.exe -s hlsl -f ps_main c:\temp\Pixel.psh  --isa c:\temp\dxOutput.isa -c Tahiti -c Bonaire -p ps_5_0  --DumpMSIntermediate c:\temp\DumpMSIntermediate.txt</w:t>
            </w:r>
          </w:p>
          <w:p w:rsidR="0098678B" w:rsidRPr="00500439" w:rsidRDefault="0098678B" w:rsidP="0097643A">
            <w:pPr>
              <w:rPr>
                <w:rFonts w:ascii="Calibri" w:eastAsiaTheme="minorHAnsi" w:hAnsi="Calibri"/>
              </w:rPr>
            </w:pPr>
          </w:p>
        </w:tc>
      </w:tr>
      <w:tr w:rsidR="0098678B" w:rsidRPr="009E3591" w:rsidTr="0097643A">
        <w:trPr>
          <w:trHeight w:val="288"/>
          <w:tblCellSpacing w:w="20" w:type="dxa"/>
        </w:trPr>
        <w:tc>
          <w:tcPr>
            <w:tcW w:w="10304" w:type="dxa"/>
            <w:gridSpan w:val="5"/>
            <w:shd w:val="clear" w:color="auto" w:fill="D9D9D9" w:themeFill="background1" w:themeFillShade="D9"/>
          </w:tcPr>
          <w:p w:rsidR="0098678B" w:rsidRPr="00500439" w:rsidRDefault="0098678B" w:rsidP="0097643A">
            <w:bookmarkStart w:id="135" w:name="OLE_LINK12"/>
          </w:p>
        </w:tc>
      </w:tr>
      <w:bookmarkEnd w:id="135"/>
      <w:tr w:rsidR="0098678B" w:rsidRPr="00500439" w:rsidTr="0097643A">
        <w:trPr>
          <w:trHeight w:val="288"/>
          <w:tblCellSpacing w:w="20" w:type="dxa"/>
        </w:trPr>
        <w:tc>
          <w:tcPr>
            <w:tcW w:w="2249" w:type="dxa"/>
            <w:gridSpan w:val="2"/>
            <w:vMerge w:val="restart"/>
            <w:shd w:val="clear" w:color="auto" w:fill="auto"/>
          </w:tcPr>
          <w:p w:rsidR="0098678B" w:rsidRPr="00500439" w:rsidRDefault="0098678B" w:rsidP="0097643A">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r>
              <w:rPr>
                <w:rFonts w:ascii="Calibri" w:hAnsi="Calibri" w:cs="Calibri"/>
                <w:sz w:val="22"/>
                <w:szCs w:val="22"/>
              </w:rPr>
              <w:t>livereg arg</w:t>
            </w:r>
          </w:p>
        </w:tc>
        <w:tc>
          <w:tcPr>
            <w:tcW w:w="8015" w:type="dxa"/>
            <w:gridSpan w:val="3"/>
            <w:shd w:val="clear" w:color="auto" w:fill="auto"/>
          </w:tcPr>
          <w:p w:rsidR="0098678B"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“--isa arg" must be used in conjunction with the --livereg switch for live register analysis to be performed, since the live register analysis engine works by analyzing the ISA disassembly).</w:t>
            </w:r>
          </w:p>
          <w:p w:rsidR="0098678B" w:rsidRPr="00500439" w:rsidRDefault="0098678B" w:rsidP="0097643A">
            <w:pPr>
              <w:pStyle w:val="NormalWeb"/>
              <w:spacing w:before="0" w:beforeAutospacing="0" w:after="0" w:afterAutospacing="0"/>
              <w:rPr>
                <w:rFonts w:ascii="Calibri" w:hAnsi="Calibri" w:cs="Calibri"/>
                <w:sz w:val="22"/>
                <w:szCs w:val="22"/>
              </w:rPr>
            </w:pPr>
            <w:r>
              <w:rPr>
                <w:rFonts w:ascii="Calibri" w:hAnsi="Calibri" w:cs="Calibri"/>
                <w:sz w:val="22"/>
                <w:szCs w:val="22"/>
              </w:rPr>
              <w:t>Note: this is a beta feature of CodeXLAnalyzer CLI. You can find more info about it in the “Generating and Interpreting CodeXLAnalyzer CLI’s Live Register Analysis Report”</w:t>
            </w:r>
          </w:p>
        </w:tc>
      </w:tr>
      <w:tr w:rsidR="0098678B" w:rsidRPr="00500439" w:rsidTr="0097643A">
        <w:trPr>
          <w:trHeight w:val="288"/>
          <w:tblCellSpacing w:w="20" w:type="dxa"/>
        </w:trPr>
        <w:tc>
          <w:tcPr>
            <w:tcW w:w="2249" w:type="dxa"/>
            <w:gridSpan w:val="2"/>
            <w:vMerge/>
            <w:shd w:val="clear" w:color="auto" w:fill="auto"/>
          </w:tcPr>
          <w:p w:rsidR="0098678B" w:rsidRPr="00500439" w:rsidRDefault="0098678B" w:rsidP="0097643A"/>
        </w:tc>
        <w:tc>
          <w:tcPr>
            <w:tcW w:w="8015" w:type="dxa"/>
            <w:gridSpan w:val="3"/>
            <w:shd w:val="clear" w:color="auto" w:fill="000000" w:themeFill="text1"/>
          </w:tcPr>
          <w:p w:rsidR="0098678B" w:rsidRPr="0068619B" w:rsidRDefault="0098678B" w:rsidP="0097643A">
            <w:pPr>
              <w:pStyle w:val="SourceCode"/>
              <w:rPr>
                <w:rFonts w:ascii="Consolas" w:hAnsi="Consolas" w:cs="Consolas"/>
                <w:color w:val="FFFFFF"/>
                <w:sz w:val="22"/>
                <w:szCs w:val="22"/>
                <w:highlight w:val="black"/>
              </w:rPr>
            </w:pPr>
            <w:r w:rsidRPr="0068619B">
              <w:rPr>
                <w:rFonts w:ascii="Consolas" w:hAnsi="Consolas" w:cs="Consolas"/>
                <w:color w:val="FFFFFF"/>
                <w:sz w:val="22"/>
                <w:szCs w:val="22"/>
                <w:highlight w:val="black"/>
              </w:rPr>
              <w:t>CodeXLAnalyzer.exe -s hlsl -c Fiji -f VSMain -p vs_5_0 --isa c:\temp\.txt --livereg c:\temp\lreg.txt c:\temp\dx\BasicHLSL11_VS.hlsl</w:t>
            </w:r>
          </w:p>
          <w:p w:rsidR="0098678B" w:rsidRPr="00500439" w:rsidRDefault="0098678B" w:rsidP="0097643A"/>
        </w:tc>
      </w:tr>
    </w:tbl>
    <w:p w:rsidR="0098678B" w:rsidRDefault="0098678B" w:rsidP="0098678B"/>
    <w:p w:rsidR="0098678B" w:rsidRDefault="0098678B" w:rsidP="0098678B">
      <w:pPr>
        <w:pStyle w:val="Subheader2"/>
      </w:pPr>
      <w:bookmarkStart w:id="136" w:name="OLE_LINK15"/>
      <w:bookmarkStart w:id="137" w:name="OLE_LINK17"/>
      <w:r>
        <w:t>Usage examples:</w:t>
      </w:r>
    </w:p>
    <w:bookmarkEnd w:id="136"/>
    <w:p w:rsidR="0098678B" w:rsidRDefault="0098678B" w:rsidP="0098678B">
      <w:pPr>
        <w:pStyle w:val="ListParagraph"/>
        <w:numPr>
          <w:ilvl w:val="0"/>
          <w:numId w:val="6"/>
        </w:numPr>
      </w:pPr>
      <w:r>
        <w:t>Suppose that you would like to compile and generate the ISA code of a DirectX pixel shader (C:\Users</w:t>
      </w:r>
      <w:r w:rsidRPr="002813FC">
        <w:t>\shaders\Render.hlsl</w:t>
      </w:r>
      <w:r>
        <w:t>), using a the default D3D compiler that ships with CodeXL, and would like the output files which contain the ISA code to  be located at</w:t>
      </w:r>
      <w:r w:rsidRPr="002813FC">
        <w:t xml:space="preserve"> c:\temp\</w:t>
      </w:r>
      <w:r>
        <w:t xml:space="preserve"> and be named myISA-&lt;device-name&gt;.isa:</w:t>
      </w:r>
    </w:p>
    <w:p w:rsidR="0098678B" w:rsidRDefault="0098678B" w:rsidP="0098678B">
      <w:pPr>
        <w:ind w:firstLine="720"/>
      </w:pPr>
      <w:r>
        <w:t xml:space="preserve">CodeXLAnalyzer.exe </w:t>
      </w:r>
      <w:r w:rsidRPr="002813FC">
        <w:t>-s hlsl -p ps_5_0 -f RenderPS --isa c:\temp\myISA.isa C:\Users\shaders\Render.hlsl</w:t>
      </w:r>
    </w:p>
    <w:bookmarkEnd w:id="137"/>
    <w:p w:rsidR="0098678B" w:rsidRDefault="0098678B" w:rsidP="0098678B">
      <w:pPr>
        <w:pStyle w:val="ListParagraph"/>
        <w:numPr>
          <w:ilvl w:val="0"/>
          <w:numId w:val="6"/>
        </w:numPr>
      </w:pPr>
      <w:r>
        <w:t>Suppose that you would like to compile and generate the ISA code of a DirectX pixel shader (</w:t>
      </w:r>
      <w:r w:rsidRPr="002813FC">
        <w:t>C:\Users\shaders\Render.hlsl</w:t>
      </w:r>
      <w:r>
        <w:t>),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myISA-&lt;device-name&gt;.isa:</w:t>
      </w:r>
    </w:p>
    <w:p w:rsidR="0098678B" w:rsidRDefault="0098678B" w:rsidP="0098678B">
      <w:pPr>
        <w:ind w:firstLine="720"/>
      </w:pPr>
      <w:r>
        <w:t xml:space="preserve">CodeXLAnalyzer.exe </w:t>
      </w:r>
      <w:r w:rsidRPr="002813FC">
        <w:t>-s hlsl -p ps_5_0 -f RenderPS --DXLocation "C:\Program Files (x86)\Windows Kits\8.1\bin\x86\d3dcompiler_47.dll" --isa c:\temp\myISA.isa C:\Users\shaders\Render.hlsl</w:t>
      </w:r>
    </w:p>
    <w:p w:rsidR="0098678B" w:rsidRDefault="0098678B" w:rsidP="0098678B">
      <w:pPr>
        <w:pStyle w:val="ListParagraph"/>
        <w:numPr>
          <w:ilvl w:val="0"/>
          <w:numId w:val="6"/>
        </w:numPr>
      </w:pPr>
      <w:r>
        <w:t>Suppose that you would like to compile and generate the ISA code of a DirectX pixel shader (</w:t>
      </w:r>
      <w:r w:rsidRPr="002813FC">
        <w:t>C:\Users\shaders\Render.hlsl</w:t>
      </w:r>
      <w:r>
        <w:t>) only for “Iceland”,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myISA-&lt;device-name&gt;.isa:</w:t>
      </w:r>
    </w:p>
    <w:p w:rsidR="0098678B" w:rsidRDefault="0098678B" w:rsidP="0098678B">
      <w:pPr>
        <w:ind w:firstLine="720"/>
      </w:pPr>
      <w:r>
        <w:t xml:space="preserve">CodeXLAnalyzer.exe </w:t>
      </w:r>
      <w:r w:rsidRPr="002813FC">
        <w:t>-s hlsl -p ps_5_0 -f RenderPS</w:t>
      </w:r>
      <w:r>
        <w:t xml:space="preserve"> –c Iceland</w:t>
      </w:r>
      <w:r w:rsidRPr="002813FC">
        <w:t xml:space="preserve"> --DXLocation "C:\Program Files (x86)\Windows Kits\8.1\bin\x86\d3dcompiler_47.dll" --isa c:\temp\myISA.isa C:\Users\shaders\Render.hlsl</w:t>
      </w:r>
    </w:p>
    <w:p w:rsidR="0098678B" w:rsidRDefault="0098678B" w:rsidP="0098678B">
      <w:pPr>
        <w:pStyle w:val="Heading4"/>
      </w:pPr>
      <w:bookmarkStart w:id="138" w:name="_Using_CodeXLAnalyzer_Command_2"/>
      <w:bookmarkEnd w:id="138"/>
      <w:r>
        <w:t>Using CodeXLAnalyzer Command Line Interface to compile OpenGL and Vulkan programs</w:t>
      </w:r>
    </w:p>
    <w:p w:rsidR="0098678B" w:rsidRDefault="0098678B" w:rsidP="0098678B">
      <w:r>
        <w:t>CodeXLAnalyzer.exe command line tool supports compilation and statistics generation OpenGL and Vulkan programs.</w:t>
      </w:r>
    </w:p>
    <w:p w:rsidR="0098678B" w:rsidRDefault="0098678B" w:rsidP="0098678B">
      <w:pPr>
        <w:pStyle w:val="Subheader2"/>
      </w:pPr>
      <w:r>
        <w:t>Details of available commands:</w:t>
      </w:r>
      <w:bookmarkStart w:id="139" w:name="OLE_LINK14"/>
    </w:p>
    <w:tbl>
      <w:tblPr>
        <w:tblStyle w:val="TableGrid"/>
        <w:tblpPr w:leftFromText="180" w:rightFromText="180" w:vertAnchor="text" w:tblpY="1"/>
        <w:tblOverlap w:val="neve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88"/>
        <w:gridCol w:w="131"/>
        <w:gridCol w:w="8165"/>
      </w:tblGrid>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r w:rsidRPr="00500439">
              <w:t>Details of available commands:</w:t>
            </w:r>
          </w:p>
        </w:tc>
      </w:tr>
      <w:tr w:rsidR="0098678B" w:rsidRPr="00500439" w:rsidTr="0097643A">
        <w:trPr>
          <w:trHeight w:val="288"/>
          <w:tblCellSpacing w:w="20" w:type="dxa"/>
        </w:trPr>
        <w:tc>
          <w:tcPr>
            <w:tcW w:w="2159" w:type="dxa"/>
            <w:gridSpan w:val="2"/>
            <w:vMerge w:val="restart"/>
            <w:shd w:val="clear" w:color="auto" w:fill="auto"/>
          </w:tcPr>
          <w:p w:rsidR="0098678B" w:rsidRPr="00500439" w:rsidRDefault="0098678B" w:rsidP="0097643A">
            <w:r w:rsidRPr="00500439">
              <w:t>-h</w:t>
            </w:r>
          </w:p>
        </w:tc>
        <w:tc>
          <w:tcPr>
            <w:tcW w:w="8105" w:type="dxa"/>
            <w:shd w:val="clear" w:color="auto" w:fill="auto"/>
          </w:tcPr>
          <w:p w:rsidR="0098678B" w:rsidRPr="00500439" w:rsidRDefault="0098678B" w:rsidP="0097643A">
            <w:r w:rsidRPr="00500439">
              <w:t>View available options</w:t>
            </w:r>
          </w:p>
        </w:tc>
      </w:tr>
      <w:tr w:rsidR="0098678B" w:rsidRPr="00500439" w:rsidTr="0097643A">
        <w:trPr>
          <w:trHeight w:val="288"/>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Pr="00500439" w:rsidRDefault="0098678B" w:rsidP="0097643A">
            <w:pPr>
              <w:rPr>
                <w:rFonts w:ascii="Consolas" w:hAnsi="Consolas" w:cs="Consolas"/>
                <w:color w:val="FFFFFF" w:themeColor="background1"/>
              </w:rPr>
            </w:pPr>
            <w:r w:rsidRPr="00500439">
              <w:rPr>
                <w:rFonts w:ascii="Consolas" w:hAnsi="Consolas" w:cs="Consolas"/>
                <w:color w:val="FFFFFF" w:themeColor="background1"/>
              </w:rPr>
              <w:t>CodeXLAnalyzer.exe  -h</w:t>
            </w:r>
          </w:p>
        </w:tc>
      </w:tr>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345"/>
          <w:tblCellSpacing w:w="20" w:type="dxa"/>
        </w:trPr>
        <w:tc>
          <w:tcPr>
            <w:tcW w:w="2159" w:type="dxa"/>
            <w:gridSpan w:val="2"/>
            <w:vMerge w:val="restart"/>
            <w:shd w:val="clear" w:color="auto" w:fill="auto"/>
          </w:tcPr>
          <w:p w:rsidR="0098678B" w:rsidRPr="00500439" w:rsidRDefault="0098678B" w:rsidP="0097643A">
            <w:r w:rsidRPr="00500439">
              <w:t>-s</w:t>
            </w:r>
          </w:p>
        </w:tc>
        <w:tc>
          <w:tcPr>
            <w:tcW w:w="8105" w:type="dxa"/>
            <w:shd w:val="clear" w:color="auto" w:fill="auto"/>
          </w:tcPr>
          <w:p w:rsidR="0098678B" w:rsidRPr="00500439" w:rsidRDefault="0098678B" w:rsidP="0097643A">
            <w:r>
              <w:t>Specify the source platform</w:t>
            </w:r>
            <w:r w:rsidRPr="00500439">
              <w:t xml:space="preserve"> for the compilation. </w:t>
            </w:r>
          </w:p>
        </w:tc>
      </w:tr>
      <w:tr w:rsidR="0098678B" w:rsidRPr="00500439" w:rsidTr="0097643A">
        <w:trPr>
          <w:trHeight w:val="344"/>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Default="0098678B" w:rsidP="0097643A">
            <w:pPr>
              <w:rPr>
                <w:rFonts w:ascii="Consolas" w:hAnsi="Consolas" w:cs="Consolas"/>
                <w:color w:val="FFFFFF" w:themeColor="background1"/>
              </w:rPr>
            </w:pPr>
            <w:bookmarkStart w:id="140" w:name="OLE_LINK39"/>
            <w:r w:rsidRPr="00500439">
              <w:rPr>
                <w:rFonts w:ascii="Consolas" w:hAnsi="Consolas" w:cs="Consolas"/>
                <w:color w:val="FFFFFF" w:themeColor="background1"/>
              </w:rPr>
              <w:t xml:space="preserve">CodeXLAnalyzer.exe  -s </w:t>
            </w:r>
            <w:r>
              <w:rPr>
                <w:rFonts w:ascii="Consolas" w:hAnsi="Consolas" w:cs="Consolas"/>
                <w:color w:val="FFFFFF" w:themeColor="background1"/>
              </w:rPr>
              <w:t>opengl</w:t>
            </w:r>
            <w:bookmarkEnd w:id="140"/>
          </w:p>
          <w:p w:rsidR="0098678B" w:rsidRPr="00500439" w:rsidRDefault="0098678B" w:rsidP="0097643A">
            <w:r w:rsidRPr="00500439">
              <w:rPr>
                <w:rFonts w:ascii="Consolas" w:hAnsi="Consolas" w:cs="Consolas"/>
                <w:color w:val="FFFFFF" w:themeColor="background1"/>
              </w:rPr>
              <w:t xml:space="preserve">CodeXLAnalyzer.exe  -s </w:t>
            </w:r>
            <w:r>
              <w:rPr>
                <w:rFonts w:ascii="Consolas" w:hAnsi="Consolas" w:cs="Consolas"/>
                <w:color w:val="FFFFFF" w:themeColor="background1"/>
              </w:rPr>
              <w:t>vulkan</w:t>
            </w:r>
          </w:p>
        </w:tc>
      </w:tr>
      <w:tr w:rsidR="0098678B" w:rsidRPr="00500439" w:rsidTr="0097643A">
        <w:trPr>
          <w:trHeight w:val="226"/>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26"/>
          <w:tblCellSpacing w:w="20" w:type="dxa"/>
        </w:trPr>
        <w:tc>
          <w:tcPr>
            <w:tcW w:w="2159" w:type="dxa"/>
            <w:gridSpan w:val="2"/>
            <w:vMerge w:val="restart"/>
            <w:shd w:val="clear" w:color="auto" w:fill="auto"/>
          </w:tcPr>
          <w:p w:rsidR="0098678B" w:rsidRPr="00500439" w:rsidRDefault="0098678B" w:rsidP="0097643A">
            <w:r>
              <w:t>-s &lt;platform&gt; -l</w:t>
            </w:r>
          </w:p>
        </w:tc>
        <w:tc>
          <w:tcPr>
            <w:tcW w:w="8105" w:type="dxa"/>
            <w:shd w:val="clear" w:color="auto" w:fill="auto"/>
          </w:tcPr>
          <w:p w:rsidR="0098678B" w:rsidRPr="00500439" w:rsidRDefault="0098678B" w:rsidP="0097643A">
            <w:r w:rsidRPr="00500439">
              <w:t>View supported ASICS for DirectX (also- this is default ASICs list for compilation)</w:t>
            </w:r>
          </w:p>
        </w:tc>
      </w:tr>
      <w:tr w:rsidR="0098678B" w:rsidRPr="00500439" w:rsidTr="0097643A">
        <w:trPr>
          <w:trHeight w:val="225"/>
          <w:tblCellSpacing w:w="20" w:type="dxa"/>
        </w:trPr>
        <w:tc>
          <w:tcPr>
            <w:tcW w:w="2159" w:type="dxa"/>
            <w:gridSpan w:val="2"/>
            <w:vMerge/>
            <w:shd w:val="clear" w:color="auto" w:fill="auto"/>
          </w:tcPr>
          <w:p w:rsidR="0098678B" w:rsidRPr="00500439" w:rsidRDefault="0098678B" w:rsidP="0097643A"/>
        </w:tc>
        <w:tc>
          <w:tcPr>
            <w:tcW w:w="8105" w:type="dxa"/>
            <w:shd w:val="clear" w:color="auto" w:fill="000000" w:themeFill="text1"/>
          </w:tcPr>
          <w:p w:rsidR="0098678B" w:rsidRPr="00500439" w:rsidRDefault="0098678B" w:rsidP="0097643A">
            <w:bookmarkStart w:id="141" w:name="OLE_LINK55"/>
            <w:r>
              <w:rPr>
                <w:rFonts w:ascii="Consolas" w:hAnsi="Consolas" w:cs="Consolas"/>
                <w:color w:val="FFFFFF" w:themeColor="background1"/>
              </w:rPr>
              <w:t>CodeXLAnalyzer.exe  -s opengl</w:t>
            </w:r>
            <w:r w:rsidRPr="00500439">
              <w:rPr>
                <w:rFonts w:ascii="Consolas" w:hAnsi="Consolas" w:cs="Consolas"/>
                <w:color w:val="FFFFFF" w:themeColor="background1"/>
              </w:rPr>
              <w:t xml:space="preserve"> –l</w:t>
            </w:r>
            <w:bookmarkEnd w:id="141"/>
          </w:p>
        </w:tc>
      </w:tr>
      <w:tr w:rsidR="0098678B" w:rsidRPr="00500439" w:rsidTr="0097643A">
        <w:trPr>
          <w:trHeight w:val="288"/>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88"/>
          <w:tblCellSpacing w:w="20" w:type="dxa"/>
        </w:trPr>
        <w:tc>
          <w:tcPr>
            <w:tcW w:w="2159" w:type="dxa"/>
            <w:gridSpan w:val="2"/>
            <w:shd w:val="clear" w:color="auto" w:fill="auto"/>
          </w:tcPr>
          <w:p w:rsidR="0098678B" w:rsidRPr="00500439" w:rsidRDefault="0098678B" w:rsidP="0097643A">
            <w:r w:rsidRPr="00500439">
              <w:lastRenderedPageBreak/>
              <w:t xml:space="preserve">--isa arg           </w:t>
            </w:r>
          </w:p>
        </w:tc>
        <w:tc>
          <w:tcPr>
            <w:tcW w:w="8105" w:type="dxa"/>
            <w:shd w:val="clear" w:color="auto" w:fill="auto"/>
          </w:tcPr>
          <w:p w:rsidR="0098678B" w:rsidRPr="00500439" w:rsidRDefault="0098678B" w:rsidP="0097643A">
            <w:r w:rsidRPr="00500439">
              <w:t>Path to o</w:t>
            </w:r>
            <w:r>
              <w:t xml:space="preserve">utput ISA disassembly file(s). </w:t>
            </w:r>
          </w:p>
        </w:tc>
      </w:tr>
      <w:tr w:rsidR="0098678B" w:rsidRPr="00500439" w:rsidTr="0097643A">
        <w:trPr>
          <w:trHeight w:val="288"/>
          <w:tblCellSpacing w:w="20" w:type="dxa"/>
        </w:trPr>
        <w:tc>
          <w:tcPr>
            <w:tcW w:w="2159" w:type="dxa"/>
            <w:gridSpan w:val="2"/>
            <w:shd w:val="clear" w:color="auto" w:fill="auto"/>
          </w:tcPr>
          <w:p w:rsidR="0098678B" w:rsidRPr="00500439" w:rsidRDefault="0098678B" w:rsidP="0097643A">
            <w:bookmarkStart w:id="142" w:name="_Hlk448224990"/>
            <w:bookmarkStart w:id="143" w:name="_Hlk448225008"/>
            <w:r>
              <w:t>--vert</w:t>
            </w:r>
            <w:bookmarkStart w:id="144" w:name="OLE_LINK76"/>
            <w:r>
              <w:t xml:space="preserve"> &lt;arg&gt;</w:t>
            </w:r>
            <w:bookmarkEnd w:id="144"/>
          </w:p>
        </w:tc>
        <w:tc>
          <w:tcPr>
            <w:tcW w:w="8105" w:type="dxa"/>
            <w:shd w:val="clear" w:color="auto" w:fill="auto"/>
          </w:tcPr>
          <w:p w:rsidR="0098678B" w:rsidRPr="00500439" w:rsidRDefault="0098678B" w:rsidP="0097643A">
            <w:r>
              <w:t>Full path to vertex shader’s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bookmarkStart w:id="145" w:name="OLE_LINK73"/>
            <w:bookmarkEnd w:id="139"/>
            <w:bookmarkEnd w:id="142"/>
            <w:bookmarkEnd w:id="143"/>
            <w:r>
              <w:t>--tesc</w:t>
            </w:r>
            <w:bookmarkEnd w:id="145"/>
            <w:r>
              <w:t xml:space="preserve"> &lt;arg&gt;</w:t>
            </w:r>
          </w:p>
        </w:tc>
        <w:tc>
          <w:tcPr>
            <w:tcW w:w="8105" w:type="dxa"/>
            <w:shd w:val="clear" w:color="auto" w:fill="auto"/>
          </w:tcPr>
          <w:p w:rsidR="0098678B" w:rsidRPr="00500439" w:rsidRDefault="0098678B" w:rsidP="0097643A">
            <w:bookmarkStart w:id="146" w:name="OLE_LINK75"/>
            <w:r>
              <w:t>Full path to tessellation control shader’s location</w:t>
            </w:r>
            <w:bookmarkEnd w:id="146"/>
          </w:p>
        </w:tc>
      </w:tr>
      <w:tr w:rsidR="0098678B" w:rsidRPr="00500439" w:rsidTr="0097643A">
        <w:trPr>
          <w:trHeight w:val="288"/>
          <w:tblCellSpacing w:w="20" w:type="dxa"/>
        </w:trPr>
        <w:tc>
          <w:tcPr>
            <w:tcW w:w="2159" w:type="dxa"/>
            <w:gridSpan w:val="2"/>
            <w:shd w:val="clear" w:color="auto" w:fill="auto"/>
          </w:tcPr>
          <w:p w:rsidR="0098678B" w:rsidRDefault="0098678B" w:rsidP="0097643A">
            <w:r>
              <w:t>--tese &lt;arg&gt;</w:t>
            </w:r>
          </w:p>
        </w:tc>
        <w:tc>
          <w:tcPr>
            <w:tcW w:w="8105" w:type="dxa"/>
            <w:shd w:val="clear" w:color="auto" w:fill="auto"/>
          </w:tcPr>
          <w:p w:rsidR="0098678B" w:rsidRPr="00500439" w:rsidRDefault="0098678B" w:rsidP="0097643A">
            <w:r>
              <w:t>Full path to tessellation evaluation shader’s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r>
              <w:t>--geom &lt;arg&gt;</w:t>
            </w:r>
          </w:p>
        </w:tc>
        <w:tc>
          <w:tcPr>
            <w:tcW w:w="8105" w:type="dxa"/>
            <w:shd w:val="clear" w:color="auto" w:fill="auto"/>
          </w:tcPr>
          <w:p w:rsidR="0098678B" w:rsidRPr="00500439" w:rsidRDefault="0098678B" w:rsidP="0097643A">
            <w:r>
              <w:t>Full path to geometry shader’s location</w:t>
            </w:r>
          </w:p>
        </w:tc>
      </w:tr>
      <w:tr w:rsidR="0098678B" w:rsidRPr="00500439" w:rsidTr="0097643A">
        <w:trPr>
          <w:trHeight w:val="288"/>
          <w:tblCellSpacing w:w="20" w:type="dxa"/>
        </w:trPr>
        <w:tc>
          <w:tcPr>
            <w:tcW w:w="2159" w:type="dxa"/>
            <w:gridSpan w:val="2"/>
            <w:shd w:val="clear" w:color="auto" w:fill="auto"/>
          </w:tcPr>
          <w:p w:rsidR="0098678B" w:rsidRDefault="0098678B" w:rsidP="0097643A">
            <w:r>
              <w:t>--frag &lt;arg&gt;</w:t>
            </w:r>
          </w:p>
        </w:tc>
        <w:tc>
          <w:tcPr>
            <w:tcW w:w="8105" w:type="dxa"/>
            <w:shd w:val="clear" w:color="auto" w:fill="auto"/>
          </w:tcPr>
          <w:p w:rsidR="0098678B" w:rsidRPr="00500439" w:rsidRDefault="0098678B" w:rsidP="0097643A">
            <w:r>
              <w:t>Full path to fragment shader’s location</w:t>
            </w:r>
          </w:p>
        </w:tc>
      </w:tr>
      <w:tr w:rsidR="0098678B" w:rsidRPr="00500439" w:rsidTr="0097643A">
        <w:trPr>
          <w:trHeight w:val="405"/>
          <w:tblCellSpacing w:w="20" w:type="dxa"/>
        </w:trPr>
        <w:tc>
          <w:tcPr>
            <w:tcW w:w="10304" w:type="dxa"/>
            <w:gridSpan w:val="3"/>
            <w:shd w:val="clear" w:color="auto" w:fill="D9D9D9" w:themeFill="background1" w:themeFillShade="D9"/>
          </w:tcPr>
          <w:p w:rsidR="0098678B" w:rsidRPr="00500439" w:rsidRDefault="0098678B" w:rsidP="0097643A">
            <w:pPr>
              <w:tabs>
                <w:tab w:val="left" w:pos="2076"/>
                <w:tab w:val="left" w:pos="7300"/>
              </w:tabs>
            </w:pPr>
            <w:bookmarkStart w:id="147" w:name="_Hlk426893235"/>
            <w:r>
              <w:tab/>
            </w:r>
          </w:p>
        </w:tc>
      </w:tr>
      <w:bookmarkEnd w:id="147"/>
      <w:tr w:rsidR="0098678B" w:rsidRPr="00500439" w:rsidTr="0097643A">
        <w:trPr>
          <w:trHeight w:val="405"/>
          <w:tblCellSpacing w:w="20" w:type="dxa"/>
        </w:trPr>
        <w:tc>
          <w:tcPr>
            <w:tcW w:w="2159" w:type="dxa"/>
            <w:gridSpan w:val="2"/>
            <w:vMerge w:val="restart"/>
            <w:shd w:val="clear" w:color="auto" w:fill="auto"/>
          </w:tcPr>
          <w:p w:rsidR="0098678B" w:rsidRPr="00500439" w:rsidRDefault="0098678B" w:rsidP="0097643A">
            <w:r w:rsidRPr="00500439">
              <w:t xml:space="preserve">-c [ --asic ] arg    </w:t>
            </w:r>
          </w:p>
        </w:tc>
        <w:tc>
          <w:tcPr>
            <w:tcW w:w="8105" w:type="dxa"/>
            <w:shd w:val="clear" w:color="auto" w:fill="auto"/>
          </w:tcPr>
          <w:p w:rsidR="0098678B" w:rsidRDefault="0098678B" w:rsidP="0097643A">
            <w:r w:rsidRPr="00500439">
              <w:t>By default, compilation will be done to all d</w:t>
            </w:r>
            <w:r>
              <w:t xml:space="preserve">efault available devices </w:t>
            </w:r>
            <w:r w:rsidRPr="00500439">
              <w:t xml:space="preserve"> This option is repeatable.</w:t>
            </w:r>
          </w:p>
          <w:p w:rsidR="0098678B" w:rsidRPr="00500439" w:rsidRDefault="0098678B" w:rsidP="0097643A"/>
        </w:tc>
      </w:tr>
      <w:tr w:rsidR="0098678B" w:rsidRPr="00500439" w:rsidTr="0097643A">
        <w:trPr>
          <w:gridAfter w:val="1"/>
          <w:wAfter w:w="8105" w:type="dxa"/>
          <w:trHeight w:val="405"/>
          <w:tblCellSpacing w:w="20" w:type="dxa"/>
        </w:trPr>
        <w:tc>
          <w:tcPr>
            <w:tcW w:w="2159" w:type="dxa"/>
            <w:gridSpan w:val="2"/>
            <w:vMerge/>
            <w:shd w:val="clear" w:color="auto" w:fill="auto"/>
          </w:tcPr>
          <w:p w:rsidR="0098678B" w:rsidRPr="00500439" w:rsidRDefault="0098678B" w:rsidP="0097643A"/>
        </w:tc>
      </w:tr>
      <w:tr w:rsidR="0098678B" w:rsidRPr="00500439" w:rsidTr="0097643A">
        <w:trPr>
          <w:trHeight w:val="270"/>
          <w:tblCellSpacing w:w="20" w:type="dxa"/>
        </w:trPr>
        <w:tc>
          <w:tcPr>
            <w:tcW w:w="10304" w:type="dxa"/>
            <w:gridSpan w:val="3"/>
            <w:shd w:val="clear" w:color="auto" w:fill="D9D9D9" w:themeFill="background1" w:themeFillShade="D9"/>
          </w:tcPr>
          <w:p w:rsidR="0098678B" w:rsidRPr="00500439" w:rsidRDefault="0098678B" w:rsidP="0097643A"/>
        </w:tc>
      </w:tr>
      <w:tr w:rsidR="0098678B" w:rsidRPr="00500439" w:rsidTr="0097643A">
        <w:trPr>
          <w:trHeight w:val="270"/>
          <w:tblCellSpacing w:w="20" w:type="dxa"/>
        </w:trPr>
        <w:tc>
          <w:tcPr>
            <w:tcW w:w="2159" w:type="dxa"/>
            <w:gridSpan w:val="2"/>
            <w:shd w:val="clear" w:color="auto" w:fill="auto"/>
          </w:tcPr>
          <w:p w:rsidR="0098678B" w:rsidRPr="00500439" w:rsidRDefault="0098678B" w:rsidP="0097643A">
            <w:r w:rsidRPr="00500439">
              <w:t xml:space="preserve">-a [ --analysis ] </w:t>
            </w:r>
          </w:p>
        </w:tc>
        <w:tc>
          <w:tcPr>
            <w:tcW w:w="8105" w:type="dxa"/>
            <w:shd w:val="clear" w:color="auto" w:fill="auto"/>
          </w:tcPr>
          <w:p w:rsidR="0098678B" w:rsidRPr="00500439" w:rsidRDefault="0098678B" w:rsidP="0097643A">
            <w:r w:rsidRPr="00500439">
              <w:t xml:space="preserve">Path to </w:t>
            </w:r>
            <w:r>
              <w:t>the performance statistics output</w:t>
            </w:r>
            <w:r w:rsidRPr="00500439">
              <w:t xml:space="preserve"> file.  Requires compilation.</w:t>
            </w:r>
          </w:p>
        </w:tc>
      </w:tr>
      <w:tr w:rsidR="0098678B" w:rsidRPr="00500439" w:rsidTr="0097643A">
        <w:trPr>
          <w:trHeight w:val="270"/>
          <w:tblCellSpacing w:w="20" w:type="dxa"/>
        </w:trPr>
        <w:tc>
          <w:tcPr>
            <w:tcW w:w="2159" w:type="dxa"/>
            <w:gridSpan w:val="2"/>
            <w:shd w:val="clear" w:color="auto" w:fill="auto"/>
          </w:tcPr>
          <w:p w:rsidR="0098678B" w:rsidRPr="00500439" w:rsidRDefault="0098678B" w:rsidP="0097643A">
            <w:pPr>
              <w:tabs>
                <w:tab w:val="left" w:pos="7300"/>
              </w:tabs>
            </w:pPr>
          </w:p>
        </w:tc>
        <w:tc>
          <w:tcPr>
            <w:tcW w:w="8105" w:type="dxa"/>
            <w:shd w:val="clear" w:color="auto" w:fill="auto"/>
          </w:tcPr>
          <w:p w:rsidR="0098678B" w:rsidRPr="00500439" w:rsidRDefault="0098678B" w:rsidP="0097643A">
            <w:pPr>
              <w:tabs>
                <w:tab w:val="left" w:pos="2076"/>
                <w:tab w:val="left" w:pos="7300"/>
              </w:tabs>
            </w:pPr>
          </w:p>
        </w:tc>
      </w:tr>
      <w:tr w:rsidR="0098678B" w:rsidRPr="00500439" w:rsidTr="0097643A">
        <w:trPr>
          <w:trHeight w:val="288"/>
          <w:tblCellSpacing w:w="20" w:type="dxa"/>
        </w:trPr>
        <w:tc>
          <w:tcPr>
            <w:tcW w:w="2028" w:type="dxa"/>
            <w:vMerge w:val="restart"/>
            <w:shd w:val="clear" w:color="auto" w:fill="auto"/>
          </w:tcPr>
          <w:p w:rsidR="0098678B" w:rsidRPr="00500439" w:rsidRDefault="0098678B" w:rsidP="0097643A">
            <w:r w:rsidRPr="00500439">
              <w:t>--version</w:t>
            </w:r>
          </w:p>
        </w:tc>
        <w:tc>
          <w:tcPr>
            <w:tcW w:w="8236" w:type="dxa"/>
            <w:gridSpan w:val="2"/>
            <w:shd w:val="clear" w:color="auto" w:fill="auto"/>
          </w:tcPr>
          <w:p w:rsidR="0098678B" w:rsidRPr="00500439" w:rsidRDefault="0098678B" w:rsidP="0097643A">
            <w:pPr>
              <w:tabs>
                <w:tab w:val="left" w:pos="2076"/>
                <w:tab w:val="left" w:pos="7300"/>
              </w:tabs>
            </w:pPr>
            <w:r w:rsidRPr="00500439">
              <w:t>View the Catalyst driver version installed</w:t>
            </w:r>
          </w:p>
        </w:tc>
      </w:tr>
      <w:tr w:rsidR="0098678B" w:rsidRPr="00500439" w:rsidTr="0097643A">
        <w:trPr>
          <w:trHeight w:val="288"/>
          <w:tblCellSpacing w:w="20" w:type="dxa"/>
        </w:trPr>
        <w:tc>
          <w:tcPr>
            <w:tcW w:w="2028" w:type="dxa"/>
            <w:vMerge/>
            <w:shd w:val="clear" w:color="auto" w:fill="auto"/>
          </w:tcPr>
          <w:p w:rsidR="0098678B" w:rsidRPr="00500439" w:rsidRDefault="0098678B" w:rsidP="0097643A"/>
        </w:tc>
        <w:tc>
          <w:tcPr>
            <w:tcW w:w="8236" w:type="dxa"/>
            <w:gridSpan w:val="2"/>
            <w:shd w:val="clear" w:color="auto" w:fill="000000" w:themeFill="text1"/>
          </w:tcPr>
          <w:p w:rsidR="0098678B" w:rsidRPr="00500439" w:rsidRDefault="0098678B" w:rsidP="0097643A">
            <w:r w:rsidRPr="00500439">
              <w:rPr>
                <w:rFonts w:ascii="Consolas" w:hAnsi="Consolas" w:cs="Consolas"/>
                <w:color w:val="FFFFFF" w:themeColor="background1"/>
              </w:rPr>
              <w:t xml:space="preserve">CodeXLAnalyzer_d.exe -s </w:t>
            </w:r>
            <w:r>
              <w:rPr>
                <w:rFonts w:ascii="Consolas" w:hAnsi="Consolas" w:cs="Consolas"/>
                <w:color w:val="FFFFFF" w:themeColor="background1"/>
              </w:rPr>
              <w:t>opengl</w:t>
            </w:r>
            <w:r w:rsidRPr="00500439">
              <w:rPr>
                <w:rFonts w:ascii="Consolas" w:hAnsi="Consolas" w:cs="Consolas"/>
                <w:color w:val="FFFFFF" w:themeColor="background1"/>
              </w:rPr>
              <w:t xml:space="preserve"> –version</w:t>
            </w:r>
          </w:p>
        </w:tc>
      </w:tr>
    </w:tbl>
    <w:p w:rsidR="0098678B" w:rsidRDefault="0098678B" w:rsidP="0098678B">
      <w:pPr>
        <w:pStyle w:val="Subheader2"/>
      </w:pPr>
      <w:r>
        <w:br w:type="textWrapping" w:clear="all"/>
      </w:r>
    </w:p>
    <w:p w:rsidR="0098678B" w:rsidRDefault="0098678B" w:rsidP="0098678B">
      <w:pPr>
        <w:pStyle w:val="Subheader2"/>
      </w:pPr>
      <w:r>
        <w:t>Usage examples:</w:t>
      </w:r>
    </w:p>
    <w:p w:rsidR="0098678B" w:rsidRDefault="0098678B" w:rsidP="0098678B">
      <w:pPr>
        <w:pStyle w:val="ListParagraph"/>
        <w:numPr>
          <w:ilvl w:val="0"/>
          <w:numId w:val="9"/>
        </w:numPr>
      </w:pPr>
      <w:bookmarkStart w:id="148" w:name="OLE_LINK81"/>
      <w:bookmarkStart w:id="149" w:name="OLE_LINK18"/>
      <w:r>
        <w:t xml:space="preserve">To build an OpenGL program with a vertex shader and a fragment shader attached and generate ISA </w:t>
      </w:r>
    </w:p>
    <w:p w:rsidR="0098678B" w:rsidRDefault="0098678B" w:rsidP="0098678B">
      <w:pPr>
        <w:ind w:firstLine="720"/>
      </w:pPr>
      <w:r>
        <w:t xml:space="preserve">CodeXLAnalyzer.exe </w:t>
      </w:r>
      <w:r w:rsidRPr="002813FC">
        <w:t xml:space="preserve">-s </w:t>
      </w:r>
      <w:r>
        <w:t>opengl</w:t>
      </w:r>
      <w:r w:rsidRPr="002813FC">
        <w:t xml:space="preserve"> </w:t>
      </w:r>
      <w:bookmarkStart w:id="150" w:name="OLE_LINK78"/>
      <w:r w:rsidRPr="002813FC">
        <w:t>-</w:t>
      </w:r>
      <w:r>
        <w:t>-vert</w:t>
      </w:r>
      <w:r w:rsidRPr="002813FC">
        <w:t xml:space="preserve"> </w:t>
      </w:r>
      <w:r>
        <w:t>c:\shaders\glVertex.vert</w:t>
      </w:r>
      <w:bookmarkEnd w:id="150"/>
      <w:r>
        <w:t xml:space="preserve"> </w:t>
      </w:r>
      <w:r w:rsidRPr="002813FC">
        <w:t>-</w:t>
      </w:r>
      <w:r>
        <w:t>-geom</w:t>
      </w:r>
      <w:r w:rsidRPr="002813FC">
        <w:t xml:space="preserve"> </w:t>
      </w:r>
      <w:r>
        <w:t>c:\shaders\glGeom.geom</w:t>
      </w:r>
      <w:r w:rsidRPr="002813FC">
        <w:t xml:space="preserve"> --isa </w:t>
      </w:r>
      <w:bookmarkStart w:id="151" w:name="OLE_LINK80"/>
      <w:r w:rsidRPr="002813FC">
        <w:t>c:\</w:t>
      </w:r>
      <w:r>
        <w:t>output</w:t>
      </w:r>
      <w:r w:rsidRPr="002813FC">
        <w:t>\myISA</w:t>
      </w:r>
      <w:bookmarkStart w:id="152" w:name="OLE_LINK21"/>
      <w:bookmarkEnd w:id="151"/>
      <w:r>
        <w:t>.txt</w:t>
      </w:r>
    </w:p>
    <w:bookmarkEnd w:id="148"/>
    <w:p w:rsidR="0098678B" w:rsidRDefault="0098678B" w:rsidP="0098678B">
      <w:pPr>
        <w:pStyle w:val="ListParagraph"/>
        <w:numPr>
          <w:ilvl w:val="0"/>
          <w:numId w:val="9"/>
        </w:numPr>
      </w:pPr>
      <w:r>
        <w:t>To build an Vulkan program with a vertex shader and a geometry shader attached,</w:t>
      </w:r>
      <w:r>
        <w:tab/>
        <w:t xml:space="preserve"> and generate ISA and performance statistics</w:t>
      </w:r>
    </w:p>
    <w:p w:rsidR="0098678B" w:rsidRDefault="0098678B" w:rsidP="0098678B">
      <w:pPr>
        <w:ind w:firstLine="720"/>
      </w:pPr>
      <w:r>
        <w:t xml:space="preserve">CodeXLAnalyzer.exe </w:t>
      </w:r>
      <w:r w:rsidRPr="002813FC">
        <w:t xml:space="preserve">-s </w:t>
      </w:r>
      <w:r>
        <w:t>vulkan</w:t>
      </w:r>
      <w:r w:rsidRPr="002813FC">
        <w:t xml:space="preserve"> -</w:t>
      </w:r>
      <w:r>
        <w:t>-vert</w:t>
      </w:r>
      <w:r w:rsidRPr="002813FC">
        <w:t xml:space="preserve"> </w:t>
      </w:r>
      <w:r>
        <w:t xml:space="preserve">c:\shaders\vkVertex.glsl </w:t>
      </w:r>
      <w:r w:rsidRPr="002813FC">
        <w:t>-</w:t>
      </w:r>
      <w:r>
        <w:t>-geom</w:t>
      </w:r>
      <w:r w:rsidRPr="002813FC">
        <w:t xml:space="preserve"> </w:t>
      </w:r>
      <w:r>
        <w:t>c:\shaders\vkGeom.geom</w:t>
      </w:r>
      <w:r w:rsidRPr="002813FC">
        <w:t xml:space="preserve"> --isa c:\</w:t>
      </w:r>
      <w:r>
        <w:t>output</w:t>
      </w:r>
      <w:r w:rsidRPr="002813FC">
        <w:t xml:space="preserve">\myISA.isa </w:t>
      </w:r>
      <w:r>
        <w:t xml:space="preserve">–a </w:t>
      </w:r>
      <w:r w:rsidRPr="002813FC">
        <w:t>c:\</w:t>
      </w:r>
      <w:r>
        <w:t>output\myStats.txt</w:t>
      </w:r>
    </w:p>
    <w:p w:rsidR="0098678B" w:rsidRDefault="0098678B" w:rsidP="0098678B">
      <w:pPr>
        <w:ind w:firstLine="720"/>
      </w:pPr>
    </w:p>
    <w:p w:rsidR="0098678B" w:rsidRDefault="0098678B" w:rsidP="0098678B">
      <w:pPr>
        <w:pStyle w:val="Heading4"/>
      </w:pPr>
      <w:bookmarkStart w:id="153" w:name="_Generating_and_Interpreting"/>
      <w:bookmarkEnd w:id="0"/>
      <w:bookmarkEnd w:id="149"/>
      <w:bookmarkEnd w:id="152"/>
      <w:bookmarkEnd w:id="153"/>
      <w:r>
        <w:t>Generating and Interpreting CodeXLAnalyzer CLI’s Live Register Analysis Report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Using CodeXLAnalyzer CLI’s live register analysis report, you can better understand the register usage of your HLSL shaders and OpenCL kernels throughout their execution. Live register analysis is a beta feature of CodeXLAnalyzer CLI, and it currently only fully supports HLSL shaders and partially supports OpenCL kernels.</w:t>
      </w:r>
    </w:p>
    <w:p w:rsidR="0098678B" w:rsidRDefault="0098678B" w:rsidP="0098678B">
      <w:pPr>
        <w:pStyle w:val="SourceCode"/>
      </w:pPr>
    </w:p>
    <w:p w:rsidR="0098678B" w:rsidRPr="00566711" w:rsidRDefault="0098678B" w:rsidP="0098678B">
      <w:pPr>
        <w:pStyle w:val="SourceCode"/>
        <w:rPr>
          <w:rFonts w:asciiTheme="minorHAnsi" w:hAnsiTheme="minorHAnsi" w:cstheme="minorBidi"/>
          <w:color w:val="auto"/>
          <w:sz w:val="22"/>
          <w:szCs w:val="22"/>
          <w:u w:val="single"/>
        </w:rPr>
      </w:pPr>
      <w:r w:rsidRPr="00566711">
        <w:rPr>
          <w:rFonts w:asciiTheme="minorHAnsi" w:hAnsiTheme="minorHAnsi" w:cstheme="minorBidi"/>
          <w:color w:val="auto"/>
          <w:sz w:val="22"/>
          <w:szCs w:val="22"/>
          <w:u w:val="single"/>
        </w:rPr>
        <w:t>Generating a live register analysis report for your kernel or shader:</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As mentioned in the “Details of available commands” section above, in order to generate a live register analysis report, you need to make sure that your invocation command includes the following command line switches:</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isa &lt;arg&gt; which instructs </w:t>
      </w:r>
      <w:bookmarkStart w:id="154" w:name="OLE_LINK88"/>
      <w:r w:rsidRPr="00566711">
        <w:rPr>
          <w:rFonts w:asciiTheme="minorHAnsi" w:hAnsiTheme="minorHAnsi" w:cstheme="minorBidi"/>
          <w:color w:val="auto"/>
          <w:sz w:val="22"/>
          <w:szCs w:val="22"/>
        </w:rPr>
        <w:t>CodeXLAnalyzer to</w:t>
      </w:r>
      <w:bookmarkEnd w:id="154"/>
      <w:r w:rsidRPr="00566711">
        <w:rPr>
          <w:rFonts w:asciiTheme="minorHAnsi" w:hAnsiTheme="minorHAnsi" w:cstheme="minorBidi"/>
          <w:color w:val="auto"/>
          <w:sz w:val="22"/>
          <w:szCs w:val="22"/>
        </w:rPr>
        <w:t xml:space="preserve"> generate ISA disassembly for your kernel/shader</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--livereg &lt;arg&gt; which instructs CodeXLAnalyzer to perform a live register analysis of the generated ISA disassembly</w:t>
      </w:r>
    </w:p>
    <w:p w:rsidR="0098678B" w:rsidRPr="00566711"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u w:val="single"/>
        </w:rPr>
      </w:pPr>
      <w:r>
        <w:rPr>
          <w:rFonts w:asciiTheme="minorHAnsi" w:hAnsiTheme="minorHAnsi" w:cstheme="minorBidi"/>
          <w:color w:val="auto"/>
          <w:sz w:val="22"/>
          <w:szCs w:val="22"/>
          <w:u w:val="single"/>
        </w:rPr>
        <w:t>Usage</w:t>
      </w:r>
      <w:r w:rsidRPr="00566711">
        <w:rPr>
          <w:rFonts w:asciiTheme="minorHAnsi" w:hAnsiTheme="minorHAnsi" w:cstheme="minorBidi"/>
          <w:color w:val="auto"/>
          <w:sz w:val="22"/>
          <w:szCs w:val="22"/>
          <w:u w:val="single"/>
        </w:rPr>
        <w:t xml:space="preserve"> example</w:t>
      </w:r>
      <w:r>
        <w:rPr>
          <w:rFonts w:asciiTheme="minorHAnsi" w:hAnsiTheme="minorHAnsi" w:cstheme="minorBidi"/>
          <w:color w:val="auto"/>
          <w:sz w:val="22"/>
          <w:szCs w:val="22"/>
          <w:u w:val="single"/>
        </w:rPr>
        <w:t>s</w:t>
      </w:r>
      <w:r w:rsidRPr="00566711">
        <w:rPr>
          <w:rFonts w:asciiTheme="minorHAnsi" w:hAnsiTheme="minorHAnsi" w:cstheme="minorBidi"/>
          <w:color w:val="auto"/>
          <w:sz w:val="22"/>
          <w:szCs w:val="22"/>
          <w:u w:val="single"/>
        </w:rPr>
        <w:t>:</w:t>
      </w:r>
    </w:p>
    <w:p w:rsidR="0098678B" w:rsidRPr="00566711" w:rsidRDefault="0098678B" w:rsidP="0098678B">
      <w:pPr>
        <w:pStyle w:val="SourceCode"/>
        <w:rPr>
          <w:rFonts w:asciiTheme="minorHAnsi" w:hAnsiTheme="minorHAnsi" w:cstheme="minorBidi"/>
          <w:color w:val="auto"/>
          <w:sz w:val="22"/>
          <w:szCs w:val="22"/>
        </w:rPr>
      </w:pPr>
      <w:bookmarkStart w:id="155" w:name="OLE_LINK107"/>
      <w:r w:rsidRPr="00566711">
        <w:rPr>
          <w:rFonts w:asciiTheme="minorHAnsi" w:hAnsiTheme="minorHAnsi" w:cstheme="minorBidi"/>
          <w:color w:val="auto"/>
          <w:sz w:val="22"/>
          <w:szCs w:val="22"/>
        </w:rPr>
        <w:t>CodeXLAnalyzer.exe –s cl –c Fiji --kernel DCT --isa c:\output\.isa --livereg c:\output\livereg.txt DCT_Kernels.cl</w:t>
      </w:r>
    </w:p>
    <w:bookmarkEnd w:id="155"/>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Let’s break down the above command to understand its structure:</w:t>
      </w:r>
    </w:p>
    <w:p w:rsidR="0098678B" w:rsidRPr="00566711" w:rsidRDefault="0098678B" w:rsidP="0098678B">
      <w:pPr>
        <w:pStyle w:val="SourceCode"/>
        <w:numPr>
          <w:ilvl w:val="0"/>
          <w:numId w:val="15"/>
        </w:numPr>
        <w:rPr>
          <w:rFonts w:asciiTheme="minorHAnsi" w:hAnsiTheme="minorHAnsi" w:cstheme="minorBidi"/>
          <w:color w:val="auto"/>
          <w:sz w:val="22"/>
          <w:szCs w:val="22"/>
        </w:rPr>
      </w:pPr>
      <w:bookmarkStart w:id="156" w:name="OLE_LINK100"/>
      <w:r w:rsidRPr="00566711">
        <w:rPr>
          <w:rFonts w:asciiTheme="minorHAnsi" w:hAnsiTheme="minorHAnsi" w:cstheme="minorBidi"/>
          <w:color w:val="auto"/>
          <w:sz w:val="22"/>
          <w:szCs w:val="22"/>
        </w:rPr>
        <w:t>“-s cl” instructs CodeXLAnalyzer to work in OpenCL mode</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“--kernel DCT” sets DCT as the target kernel (this is the kernel to be analyzed; it is defined in DCT_Kernels.cl, which is the last argument in the above command)</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“--isa c:\output\.isa” instructs CodeXLAnalyzer to generate an ISA disassembly file and save it in c:\output with a “.isa” file extension. The output file name is generated automatically.</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lastRenderedPageBreak/>
        <w:t>“--livereg “c:\output\livereg.txt” instructs CodeXLAnalyzer to perform live register analysis, save the report in c:\output, and use “livereg.txt” as the report file name’s suffix and extension.</w:t>
      </w:r>
    </w:p>
    <w:bookmarkEnd w:id="156"/>
    <w:p w:rsidR="0098678B" w:rsidRPr="00566711"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After running the above command, we see the following output files in c:\output (our destination folder):</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Fiji_DCT.isa</w:t>
      </w:r>
    </w:p>
    <w:p w:rsidR="0098678B" w:rsidRPr="00566711" w:rsidRDefault="0098678B" w:rsidP="0098678B">
      <w:pPr>
        <w:pStyle w:val="SourceCode"/>
        <w:rPr>
          <w:rFonts w:asciiTheme="minorHAnsi" w:hAnsiTheme="minorHAnsi" w:cstheme="minorBidi"/>
          <w:color w:val="auto"/>
          <w:sz w:val="22"/>
          <w:szCs w:val="22"/>
        </w:rPr>
      </w:pPr>
      <w:bookmarkStart w:id="157" w:name="OLE_LINK89"/>
      <w:r w:rsidRPr="00566711">
        <w:rPr>
          <w:rFonts w:asciiTheme="minorHAnsi" w:hAnsiTheme="minorHAnsi" w:cstheme="minorBidi"/>
          <w:color w:val="auto"/>
          <w:sz w:val="22"/>
          <w:szCs w:val="22"/>
        </w:rPr>
        <w:t>Fiji_DCT_livereg.txt</w:t>
      </w:r>
    </w:p>
    <w:bookmarkEnd w:id="157"/>
    <w:p w:rsidR="0098678B"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The live register analysis report file is Fiji_DCT_livereg.txt.</w:t>
      </w:r>
    </w:p>
    <w:p w:rsidR="0098678B"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rPr>
      </w:pPr>
      <w:r>
        <w:rPr>
          <w:rFonts w:asciiTheme="minorHAnsi" w:hAnsiTheme="minorHAnsi" w:cstheme="minorBidi"/>
          <w:color w:val="auto"/>
          <w:sz w:val="22"/>
          <w:szCs w:val="22"/>
        </w:rPr>
        <w:t>For HLSL, the usage is similar:</w:t>
      </w:r>
    </w:p>
    <w:p w:rsidR="0098678B" w:rsidRDefault="0098678B" w:rsidP="0098678B">
      <w:pPr>
        <w:pStyle w:val="SourceCode"/>
        <w:rPr>
          <w:rFonts w:asciiTheme="minorHAnsi" w:hAnsiTheme="minorHAnsi" w:cstheme="minorBidi"/>
          <w:color w:val="auto"/>
          <w:sz w:val="22"/>
          <w:szCs w:val="22"/>
        </w:rPr>
      </w:pPr>
      <w:bookmarkStart w:id="158" w:name="OLE_LINK108"/>
      <w:r w:rsidRPr="00766362">
        <w:rPr>
          <w:rFonts w:asciiTheme="minorHAnsi" w:hAnsiTheme="minorHAnsi" w:cstheme="minorBidi"/>
          <w:color w:val="auto"/>
          <w:sz w:val="22"/>
          <w:szCs w:val="22"/>
        </w:rPr>
        <w:t xml:space="preserve">CodeXLAnalyzer.exe -s hlsl -c Fiji </w:t>
      </w:r>
      <w:bookmarkStart w:id="159" w:name="OLE_LINK101"/>
      <w:r w:rsidRPr="00766362">
        <w:rPr>
          <w:rFonts w:asciiTheme="minorHAnsi" w:hAnsiTheme="minorHAnsi" w:cstheme="minorBidi"/>
          <w:color w:val="auto"/>
          <w:sz w:val="22"/>
          <w:szCs w:val="22"/>
        </w:rPr>
        <w:t xml:space="preserve">-f VSMain </w:t>
      </w:r>
      <w:bookmarkEnd w:id="159"/>
      <w:r w:rsidRPr="00766362">
        <w:rPr>
          <w:rFonts w:asciiTheme="minorHAnsi" w:hAnsiTheme="minorHAnsi" w:cstheme="minorBidi"/>
          <w:color w:val="auto"/>
          <w:sz w:val="22"/>
          <w:szCs w:val="22"/>
        </w:rPr>
        <w:t>-p vs_5_0 --isa c:\temp\.txt --livereg c:\temp\lreg.txt c:\temp\dx\BasicHLSL11_VS.hlsl</w:t>
      </w:r>
    </w:p>
    <w:bookmarkEnd w:id="158"/>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“-s </w:t>
      </w:r>
      <w:r>
        <w:rPr>
          <w:rFonts w:asciiTheme="minorHAnsi" w:hAnsiTheme="minorHAnsi" w:cstheme="minorBidi"/>
          <w:color w:val="auto"/>
          <w:sz w:val="22"/>
          <w:szCs w:val="22"/>
        </w:rPr>
        <w:t>hlsl</w:t>
      </w:r>
      <w:r w:rsidRPr="00566711">
        <w:rPr>
          <w:rFonts w:asciiTheme="minorHAnsi" w:hAnsiTheme="minorHAnsi" w:cstheme="minorBidi"/>
          <w:color w:val="auto"/>
          <w:sz w:val="22"/>
          <w:szCs w:val="22"/>
        </w:rPr>
        <w:t xml:space="preserve">” instructs CodeXLAnalyzer to work in </w:t>
      </w:r>
      <w:r>
        <w:rPr>
          <w:rFonts w:asciiTheme="minorHAnsi" w:hAnsiTheme="minorHAnsi" w:cstheme="minorBidi"/>
          <w:color w:val="auto"/>
          <w:sz w:val="22"/>
          <w:szCs w:val="22"/>
        </w:rPr>
        <w:t>HLSL</w:t>
      </w:r>
      <w:r w:rsidRPr="00566711">
        <w:rPr>
          <w:rFonts w:asciiTheme="minorHAnsi" w:hAnsiTheme="minorHAnsi" w:cstheme="minorBidi"/>
          <w:color w:val="auto"/>
          <w:sz w:val="22"/>
          <w:szCs w:val="22"/>
        </w:rPr>
        <w:t xml:space="preserve"> mode</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Default="0098678B" w:rsidP="0098678B">
      <w:pPr>
        <w:pStyle w:val="SourceCode"/>
        <w:numPr>
          <w:ilvl w:val="0"/>
          <w:numId w:val="20"/>
        </w:numPr>
        <w:rPr>
          <w:rFonts w:asciiTheme="minorHAnsi" w:hAnsiTheme="minorHAnsi" w:cstheme="minorBidi"/>
          <w:color w:val="auto"/>
          <w:sz w:val="22"/>
          <w:szCs w:val="22"/>
        </w:rPr>
      </w:pPr>
      <w:r>
        <w:rPr>
          <w:rFonts w:asciiTheme="minorHAnsi" w:hAnsiTheme="minorHAnsi" w:cstheme="minorBidi"/>
          <w:color w:val="auto"/>
          <w:sz w:val="22"/>
          <w:szCs w:val="22"/>
        </w:rPr>
        <w:t>“</w:t>
      </w:r>
      <w:r w:rsidRPr="00766362">
        <w:rPr>
          <w:rFonts w:asciiTheme="minorHAnsi" w:hAnsiTheme="minorHAnsi" w:cstheme="minorBidi"/>
          <w:color w:val="auto"/>
          <w:sz w:val="22"/>
          <w:szCs w:val="22"/>
        </w:rPr>
        <w:t>-f VSMain</w:t>
      </w:r>
      <w:r w:rsidRPr="00566711">
        <w:rPr>
          <w:rFonts w:asciiTheme="minorHAnsi" w:hAnsiTheme="minorHAnsi" w:cstheme="minorBidi"/>
          <w:color w:val="auto"/>
          <w:sz w:val="22"/>
          <w:szCs w:val="22"/>
        </w:rPr>
        <w:t xml:space="preserve">” sets </w:t>
      </w:r>
      <w:r>
        <w:rPr>
          <w:rFonts w:asciiTheme="minorHAnsi" w:hAnsiTheme="minorHAnsi" w:cstheme="minorBidi"/>
          <w:color w:val="auto"/>
          <w:sz w:val="22"/>
          <w:szCs w:val="22"/>
        </w:rPr>
        <w:t>VSMain</w:t>
      </w:r>
      <w:r w:rsidRPr="00566711">
        <w:rPr>
          <w:rFonts w:asciiTheme="minorHAnsi" w:hAnsiTheme="minorHAnsi" w:cstheme="minorBidi"/>
          <w:color w:val="auto"/>
          <w:sz w:val="22"/>
          <w:szCs w:val="22"/>
        </w:rPr>
        <w:t xml:space="preserve"> as the target </w:t>
      </w:r>
      <w:r>
        <w:rPr>
          <w:rFonts w:asciiTheme="minorHAnsi" w:hAnsiTheme="minorHAnsi" w:cstheme="minorBidi"/>
          <w:color w:val="auto"/>
          <w:sz w:val="22"/>
          <w:szCs w:val="22"/>
        </w:rPr>
        <w:t>shader</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“--isa c:\output\.isa” instructs CodeXLAnalyzer to generate an ISA disassembly file and save it in c:\output with a “.isa” file extension. The output file name is generated automatically.</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“--livereg “c:\output\livereg.txt” instructs CodeXLAnalyzer to perform live register analysis, save the report in c:\output, and use “livereg.txt” as the report file name’s suffix and extension.</w:t>
      </w:r>
    </w:p>
    <w:p w:rsidR="0098678B" w:rsidRPr="00566711" w:rsidRDefault="0098678B" w:rsidP="0098678B">
      <w:pPr>
        <w:pStyle w:val="SourceCode"/>
        <w:rPr>
          <w:rFonts w:asciiTheme="minorHAnsi" w:hAnsiTheme="minorHAnsi" w:cstheme="minorBidi"/>
          <w:color w:val="auto"/>
          <w:sz w:val="22"/>
          <w:szCs w:val="22"/>
        </w:rPr>
      </w:pPr>
    </w:p>
    <w:p w:rsidR="0098678B" w:rsidRPr="00766362" w:rsidRDefault="0098678B" w:rsidP="0098678B">
      <w:pPr>
        <w:pStyle w:val="SourceCode"/>
        <w:rPr>
          <w:rFonts w:asciiTheme="minorHAnsi" w:hAnsiTheme="minorHAnsi" w:cstheme="minorBidi"/>
          <w:color w:val="auto"/>
          <w:sz w:val="22"/>
          <w:szCs w:val="22"/>
          <w:u w:val="single"/>
        </w:rPr>
      </w:pPr>
      <w:r w:rsidRPr="00766362">
        <w:rPr>
          <w:rFonts w:asciiTheme="minorHAnsi" w:hAnsiTheme="minorHAnsi" w:cstheme="minorBidi"/>
          <w:color w:val="auto"/>
          <w:sz w:val="22"/>
          <w:szCs w:val="22"/>
          <w:u w:val="single"/>
        </w:rPr>
        <w:t>Report structure:</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If you open up the live register analysis report file, you will see that it is a plain textual file. </w:t>
      </w:r>
      <w:r>
        <w:rPr>
          <w:rFonts w:asciiTheme="minorHAnsi" w:hAnsiTheme="minorHAnsi" w:cstheme="minorBidi"/>
          <w:color w:val="auto"/>
          <w:sz w:val="22"/>
          <w:szCs w:val="22"/>
        </w:rPr>
        <w:t>Each</w:t>
      </w:r>
      <w:r w:rsidRPr="00566711">
        <w:rPr>
          <w:rFonts w:asciiTheme="minorHAnsi" w:hAnsiTheme="minorHAnsi" w:cstheme="minorBidi"/>
          <w:color w:val="auto"/>
          <w:sz w:val="22"/>
          <w:szCs w:val="22"/>
        </w:rPr>
        <w:t xml:space="preserve"> line in the file gives a snapshot of the register usage when the PC is at that specific ISA line. </w:t>
      </w:r>
      <w:r>
        <w:rPr>
          <w:rFonts w:asciiTheme="minorHAnsi" w:hAnsiTheme="minorHAnsi" w:cstheme="minorBidi"/>
          <w:color w:val="auto"/>
          <w:sz w:val="22"/>
          <w:szCs w:val="22"/>
        </w:rPr>
        <w:t xml:space="preserve"> Each line in the report is of the following format:</w:t>
      </w:r>
    </w:p>
    <w:p w:rsidR="0098678B" w:rsidRPr="00566711" w:rsidRDefault="0098678B" w:rsidP="0098678B">
      <w:pPr>
        <w:shd w:val="clear" w:color="auto" w:fill="FFFFFF"/>
        <w:spacing w:before="100" w:beforeAutospacing="1" w:after="100" w:afterAutospacing="1" w:line="300" w:lineRule="atLeast"/>
      </w:pPr>
      <w:bookmarkStart w:id="160" w:name="OLE_LINK95"/>
      <w:bookmarkStart w:id="161" w:name="OLE_LINK92"/>
      <w:bookmarkStart w:id="162" w:name="OLE_LINK90"/>
      <w:r w:rsidRPr="00566711">
        <w:t>&lt;line number&gt;</w:t>
      </w:r>
      <w:bookmarkEnd w:id="160"/>
      <w:r w:rsidRPr="00566711">
        <w:t xml:space="preserve"> | &lt;number of live registers&gt;</w:t>
      </w:r>
      <w:bookmarkEnd w:id="161"/>
      <w:r w:rsidRPr="00566711">
        <w:t xml:space="preserve"> </w:t>
      </w:r>
      <w:bookmarkEnd w:id="162"/>
      <w:r w:rsidRPr="00566711">
        <w:t xml:space="preserve">| </w:t>
      </w:r>
      <w:bookmarkStart w:id="163" w:name="OLE_LINK93"/>
      <w:r w:rsidRPr="00566711">
        <w:t xml:space="preserve">&lt;list of registers + access type&gt; </w:t>
      </w:r>
      <w:bookmarkEnd w:id="163"/>
      <w:r w:rsidRPr="00566711">
        <w:t xml:space="preserve">| &lt;ISA instruction&gt; </w:t>
      </w:r>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&lt;line number&gt; is the number of the current ISA disassembly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live registers&gt; is the number of live registers when the PC is at that ISA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&lt;list of registers + access type&gt; is a list of n columns. Each column (except for the first one) refers to a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indicates a register is written to</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‘v’ indicates a register is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‘x’ is used for a register which is written and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is used for register where the contents must be preserved across this instruction (live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A blank means that the register is not used</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&lt;ISA instruction&gt; is the ISA disassembly of the relevant instruction</w:t>
      </w:r>
    </w:p>
    <w:p w:rsidR="0098678B" w:rsidRPr="00566711" w:rsidRDefault="0098678B" w:rsidP="0098678B">
      <w:pPr>
        <w:shd w:val="clear" w:color="auto" w:fill="FFFFFF"/>
        <w:spacing w:before="100" w:beforeAutospacing="1" w:after="100" w:afterAutospacing="1" w:line="300" w:lineRule="atLeast"/>
      </w:pPr>
      <w:r w:rsidRPr="00566711">
        <w:t>At the end of the report, you will find a summary in the following format:</w:t>
      </w:r>
      <w:bookmarkStart w:id="164" w:name="OLE_LINK97"/>
    </w:p>
    <w:p w:rsidR="0098678B" w:rsidRPr="00566711" w:rsidRDefault="0098678B" w:rsidP="0098678B">
      <w:pPr>
        <w:shd w:val="clear" w:color="auto" w:fill="FFFFFF"/>
        <w:spacing w:before="100" w:beforeAutospacing="1" w:after="100" w:afterAutospacing="1" w:line="300" w:lineRule="atLeast"/>
      </w:pPr>
      <w:r w:rsidRPr="00566711">
        <w:t xml:space="preserve">Maximum # VGPR used  </w:t>
      </w:r>
      <w:bookmarkStart w:id="165" w:name="OLE_LINK96"/>
      <w:r w:rsidRPr="00566711">
        <w:t>&lt;Max VGPR used&gt;</w:t>
      </w:r>
      <w:bookmarkEnd w:id="165"/>
      <w:r w:rsidRPr="00566711">
        <w:t xml:space="preserve">, # VGPR allocated:  </w:t>
      </w:r>
      <w:bookmarkStart w:id="166" w:name="OLE_LINK98"/>
      <w:r w:rsidRPr="00566711">
        <w:t>&lt;Number of VGPR allocated&gt;</w:t>
      </w:r>
      <w:bookmarkEnd w:id="166"/>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&lt;Max VGPR used&gt; is the number of VGPRs actually used throughout the code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VGPR allocated&gt; is the number of VGPRs that were allocated</w:t>
      </w:r>
    </w:p>
    <w:bookmarkEnd w:id="164"/>
    <w:p w:rsidR="0098678B" w:rsidRPr="00566711" w:rsidRDefault="0098678B" w:rsidP="0098678B">
      <w:pPr>
        <w:shd w:val="clear" w:color="auto" w:fill="FFFFFF"/>
        <w:spacing w:before="100" w:beforeAutospacing="1" w:after="100" w:afterAutospacing="1" w:line="300" w:lineRule="atLeast"/>
      </w:pPr>
      <w:r w:rsidRPr="00566711">
        <w:t xml:space="preserve">Two things to remember when inspecting the live register analysis report </w:t>
      </w:r>
      <w:bookmarkStart w:id="167" w:name="OLE_LINK99"/>
      <w:r w:rsidRPr="00566711">
        <w:t>are:</w:t>
      </w:r>
      <w:bookmarkEnd w:id="167"/>
    </w:p>
    <w:p w:rsidR="0098678B" w:rsidRPr="00566711" w:rsidRDefault="0098678B" w:rsidP="0098678B">
      <w:pPr>
        <w:pStyle w:val="ListParagraph"/>
        <w:numPr>
          <w:ilvl w:val="0"/>
          <w:numId w:val="16"/>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If the number of live registers is lower than the number of allocated registers, it indicates that the SC could reduce VGPRs without spilling by introducing moves.</w:t>
      </w:r>
    </w:p>
    <w:p w:rsidR="0098678B" w:rsidRPr="00566711" w:rsidRDefault="0098678B" w:rsidP="0098678B">
      <w:pPr>
        <w:numPr>
          <w:ilvl w:val="0"/>
          <w:numId w:val="16"/>
        </w:numPr>
        <w:shd w:val="clear" w:color="auto" w:fill="FFFFFF"/>
        <w:spacing w:before="100" w:beforeAutospacing="1" w:after="100" w:afterAutospacing="1" w:line="300" w:lineRule="atLeast"/>
      </w:pPr>
      <w:r w:rsidRPr="005560D0">
        <w:t>If registers have a very long liveness range without read/write access, those registers could be likely spilled at low cost.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Here is a sample live register analysis report:</w:t>
      </w:r>
    </w:p>
    <w:p w:rsidR="0098678B" w:rsidRDefault="0098678B" w:rsidP="0098678B">
      <w:pPr>
        <w:pStyle w:val="SourceCode"/>
        <w:rPr>
          <w:rFonts w:ascii="Arial" w:eastAsia="Times New Roman" w:hAnsi="Arial" w:cs="Arial"/>
          <w:color w:val="333333"/>
          <w:sz w:val="21"/>
          <w:szCs w:val="21"/>
        </w:rPr>
      </w:pPr>
    </w:p>
    <w:p w:rsidR="0098678B" w:rsidRDefault="0098678B" w:rsidP="0098678B">
      <w:pPr>
        <w:pStyle w:val="SourceCode"/>
      </w:pPr>
      <w:r>
        <w:t xml:space="preserve">    1 |   9 |     ::::::: :: | label_basic_block_1: s_swappc_b64 s[2:3], s[2:3]</w:t>
      </w:r>
    </w:p>
    <w:p w:rsidR="0098678B" w:rsidRDefault="0098678B" w:rsidP="0098678B">
      <w:pPr>
        <w:pStyle w:val="SourceCode"/>
      </w:pPr>
      <w:r>
        <w:t xml:space="preserve">    2 |   9 |     ::::::: :: | s_andn2_b32 s0, s9, 0x3fff0000</w:t>
      </w:r>
    </w:p>
    <w:p w:rsidR="0098678B" w:rsidRDefault="0098678B" w:rsidP="0098678B">
      <w:pPr>
        <w:pStyle w:val="SourceCode"/>
      </w:pPr>
      <w:r>
        <w:t xml:space="preserve">    3 |   9 |     ::::::: :: | s_mov_b32 s1, s0</w:t>
      </w:r>
    </w:p>
    <w:p w:rsidR="0098678B" w:rsidRDefault="0098678B" w:rsidP="0098678B">
      <w:pPr>
        <w:pStyle w:val="SourceCode"/>
      </w:pPr>
      <w:r>
        <w:t xml:space="preserve">    4 |   9 |     ::::::: :: | s_mov_b32 s2, s10</w:t>
      </w:r>
    </w:p>
    <w:p w:rsidR="0098678B" w:rsidRDefault="0098678B" w:rsidP="0098678B">
      <w:pPr>
        <w:pStyle w:val="SourceCode"/>
      </w:pPr>
      <w:r>
        <w:t xml:space="preserve">    5 |   9 |     ::::::: :: | s_mov_b32 s3, s11</w:t>
      </w:r>
    </w:p>
    <w:p w:rsidR="0098678B" w:rsidRDefault="0098678B" w:rsidP="0098678B">
      <w:pPr>
        <w:pStyle w:val="SourceCode"/>
      </w:pPr>
      <w:r>
        <w:t xml:space="preserve">    6 |   9 |     ::::::: :: | s_mov_b32 s0, s8</w:t>
      </w:r>
    </w:p>
    <w:p w:rsidR="0098678B" w:rsidRDefault="0098678B" w:rsidP="0098678B">
      <w:pPr>
        <w:pStyle w:val="SourceCode"/>
      </w:pPr>
      <w:r>
        <w:t xml:space="preserve">    7 |   9 |     ::::::: :: | s_buffer_load_dwordx8 s[4:11], s[0:3], 0x00</w:t>
      </w:r>
    </w:p>
    <w:p w:rsidR="0098678B" w:rsidRDefault="0098678B" w:rsidP="0098678B">
      <w:pPr>
        <w:pStyle w:val="SourceCode"/>
      </w:pPr>
      <w:r>
        <w:t xml:space="preserve">    8 |   9 |     ::::::: :: | s_buffer_load_dwordx8 s[12:19], s[0:3], 0x20</w:t>
      </w:r>
    </w:p>
    <w:p w:rsidR="0098678B" w:rsidRDefault="0098678B" w:rsidP="0098678B">
      <w:pPr>
        <w:pStyle w:val="SourceCode"/>
      </w:pPr>
      <w:r>
        <w:t xml:space="preserve">    9 |   9 |     ::::::: :: | s_waitcnt lgkmcnt(0)</w:t>
      </w:r>
    </w:p>
    <w:p w:rsidR="0098678B" w:rsidRDefault="0098678B" w:rsidP="0098678B">
      <w:pPr>
        <w:pStyle w:val="SourceCode"/>
      </w:pPr>
      <w:r>
        <w:t xml:space="preserve">   10 |  10 | ^   :::v::: :: | v_mul_f32 v0, s7, v7</w:t>
      </w:r>
    </w:p>
    <w:p w:rsidR="0098678B" w:rsidRDefault="0098678B" w:rsidP="0098678B">
      <w:pPr>
        <w:pStyle w:val="SourceCode"/>
      </w:pPr>
      <w:r>
        <w:t xml:space="preserve">   11 |  11 | :^  :::v::: :: | v_mul_f32 v1, s11, v7</w:t>
      </w:r>
    </w:p>
    <w:p w:rsidR="0098678B" w:rsidRDefault="0098678B" w:rsidP="0098678B">
      <w:pPr>
        <w:pStyle w:val="SourceCode"/>
      </w:pPr>
      <w:r>
        <w:t xml:space="preserve">   12 |  12 | ::^ :::v::: :: | v_mul_f32 v2, s15, v7</w:t>
      </w:r>
    </w:p>
    <w:p w:rsidR="0098678B" w:rsidRDefault="0098678B" w:rsidP="0098678B">
      <w:pPr>
        <w:pStyle w:val="SourceCode"/>
      </w:pPr>
      <w:r>
        <w:t xml:space="preserve">   13 |  13 | :::^:::v::: :: | v_mul_f32 v3, s19, v7</w:t>
      </w:r>
    </w:p>
    <w:p w:rsidR="0098678B" w:rsidRDefault="0098678B" w:rsidP="0098678B">
      <w:pPr>
        <w:pStyle w:val="SourceCode"/>
      </w:pPr>
      <w:r>
        <w:t xml:space="preserve">   14 |  12 | x:::::v ::: :: | v_mac_f32 v0, s6, v6</w:t>
      </w:r>
    </w:p>
    <w:p w:rsidR="0098678B" w:rsidRDefault="0098678B" w:rsidP="0098678B">
      <w:pPr>
        <w:pStyle w:val="SourceCode"/>
      </w:pPr>
      <w:r>
        <w:t xml:space="preserve">   15 |  12 | :x::::v ::: :: | v_mac_f32 v1, s10, v6</w:t>
      </w:r>
    </w:p>
    <w:p w:rsidR="0098678B" w:rsidRDefault="0098678B" w:rsidP="0098678B">
      <w:pPr>
        <w:pStyle w:val="SourceCode"/>
      </w:pPr>
      <w:r>
        <w:t xml:space="preserve">   16 |  12 | ::x:::v ::: :: | v_mac_f32 v2, s14, v6</w:t>
      </w:r>
    </w:p>
    <w:p w:rsidR="0098678B" w:rsidRDefault="0098678B" w:rsidP="0098678B">
      <w:pPr>
        <w:pStyle w:val="SourceCode"/>
      </w:pPr>
      <w:r>
        <w:t xml:space="preserve">   17 |  12 | :::x::v ::: :: | v_mac_f32 v3, s18, v6</w:t>
      </w:r>
    </w:p>
    <w:p w:rsidR="0098678B" w:rsidRDefault="0098678B" w:rsidP="0098678B">
      <w:pPr>
        <w:pStyle w:val="SourceCode"/>
      </w:pPr>
      <w:r>
        <w:t xml:space="preserve">   18 |  11 | x::::v  ::: :: | v_mac_f32 v0, s5, v5</w:t>
      </w:r>
    </w:p>
    <w:p w:rsidR="0098678B" w:rsidRDefault="0098678B" w:rsidP="0098678B">
      <w:pPr>
        <w:pStyle w:val="SourceCode"/>
      </w:pPr>
      <w:r>
        <w:t xml:space="preserve">   19 |  11 | :x:::v  ::: :: | v_mac_f32 v1, s9, v5</w:t>
      </w:r>
    </w:p>
    <w:p w:rsidR="0098678B" w:rsidRDefault="0098678B" w:rsidP="0098678B">
      <w:pPr>
        <w:pStyle w:val="SourceCode"/>
      </w:pPr>
      <w:r>
        <w:t xml:space="preserve">   20 |  11 | ::x::v  ::: :: | v_mac_f32 v2, s13, v5</w:t>
      </w:r>
    </w:p>
    <w:p w:rsidR="0098678B" w:rsidRDefault="0098678B" w:rsidP="0098678B">
      <w:pPr>
        <w:pStyle w:val="SourceCode"/>
      </w:pPr>
      <w:r>
        <w:t xml:space="preserve">   21 |  11 | :::x:v  ::: :: | v_mac_f32 v3, s17, v5</w:t>
      </w:r>
    </w:p>
    <w:p w:rsidR="0098678B" w:rsidRDefault="0098678B" w:rsidP="0098678B">
      <w:pPr>
        <w:pStyle w:val="SourceCode"/>
      </w:pPr>
      <w:r>
        <w:t xml:space="preserve">   22 |  10 | x:::v   ::: :: | v_mac_f32 v0, s4, v4</w:t>
      </w:r>
    </w:p>
    <w:p w:rsidR="0098678B" w:rsidRDefault="0098678B" w:rsidP="0098678B">
      <w:pPr>
        <w:pStyle w:val="SourceCode"/>
      </w:pPr>
      <w:r>
        <w:t xml:space="preserve">   23 |  10 | :x::v   ::: :: | v_mac_f32 v1, s8, v4</w:t>
      </w:r>
    </w:p>
    <w:p w:rsidR="0098678B" w:rsidRDefault="0098678B" w:rsidP="0098678B">
      <w:pPr>
        <w:pStyle w:val="SourceCode"/>
      </w:pPr>
      <w:r>
        <w:t xml:space="preserve">   24 |  10 | ::x:v   ::: :: | v_mac_f32 v2, s12, v4</w:t>
      </w:r>
    </w:p>
    <w:p w:rsidR="0098678B" w:rsidRDefault="0098678B" w:rsidP="0098678B">
      <w:pPr>
        <w:pStyle w:val="SourceCode"/>
      </w:pPr>
      <w:r>
        <w:t xml:space="preserve">   25 |  10 | :::xv   ::: :: | v_mac_f32 v3, s16, v4</w:t>
      </w:r>
    </w:p>
    <w:p w:rsidR="0098678B" w:rsidRDefault="0098678B" w:rsidP="0098678B">
      <w:pPr>
        <w:pStyle w:val="SourceCode"/>
      </w:pPr>
      <w:r>
        <w:t xml:space="preserve">   26 |   9 | vvvv    ::: :: | exp pos0, v0, v1, v2, v3</w:t>
      </w:r>
    </w:p>
    <w:p w:rsidR="0098678B" w:rsidRDefault="0098678B" w:rsidP="0098678B">
      <w:pPr>
        <w:pStyle w:val="SourceCode"/>
      </w:pPr>
      <w:r>
        <w:t xml:space="preserve">   27 |   5 |         ::: :: | s_buffer_load_dwordx4 s[4:7], s[0:3], 0x40</w:t>
      </w:r>
    </w:p>
    <w:p w:rsidR="0098678B" w:rsidRDefault="0098678B" w:rsidP="0098678B">
      <w:pPr>
        <w:pStyle w:val="SourceCode"/>
      </w:pPr>
      <w:r>
        <w:t xml:space="preserve">   28 |   5 |         ::: :: | s_buffer_load_dwordx4 s[8:11], s[0:3], 0x50</w:t>
      </w:r>
    </w:p>
    <w:p w:rsidR="0098678B" w:rsidRDefault="0098678B" w:rsidP="0098678B">
      <w:pPr>
        <w:pStyle w:val="SourceCode"/>
      </w:pPr>
      <w:r>
        <w:t xml:space="preserve">   29 |   5 |         ::: :: | s_buffer_load_dwordx4 s[0:3], s[0:3], 0x60</w:t>
      </w:r>
    </w:p>
    <w:p w:rsidR="0098678B" w:rsidRDefault="0098678B" w:rsidP="0098678B">
      <w:pPr>
        <w:pStyle w:val="SourceCode"/>
      </w:pPr>
      <w:r>
        <w:t xml:space="preserve">   30 |   5 |         ::: :: | s_waitcnt expcnt(0)</w:t>
      </w:r>
    </w:p>
    <w:p w:rsidR="0098678B" w:rsidRDefault="0098678B" w:rsidP="0098678B">
      <w:pPr>
        <w:pStyle w:val="SourceCode"/>
      </w:pPr>
      <w:r>
        <w:t xml:space="preserve">   31 |   6 | ^       ::v :: | v_mul_f32 v0, s6, v10</w:t>
      </w:r>
    </w:p>
    <w:p w:rsidR="0098678B" w:rsidRDefault="0098678B" w:rsidP="0098678B">
      <w:pPr>
        <w:pStyle w:val="SourceCode"/>
      </w:pPr>
      <w:r>
        <w:t xml:space="preserve">   32 |   7 | :^      ::v :: | v_mul_f32 v1, s10, v10</w:t>
      </w:r>
    </w:p>
    <w:p w:rsidR="0098678B" w:rsidRDefault="0098678B" w:rsidP="0098678B">
      <w:pPr>
        <w:pStyle w:val="SourceCode"/>
      </w:pPr>
      <w:r>
        <w:t xml:space="preserve">   33 |   8 | ::^     ::v :: | v_mul_f32 v2, s2, v10</w:t>
      </w:r>
    </w:p>
    <w:p w:rsidR="0098678B" w:rsidRDefault="0098678B" w:rsidP="0098678B">
      <w:pPr>
        <w:pStyle w:val="SourceCode"/>
      </w:pPr>
      <w:r>
        <w:t xml:space="preserve">   34 |   7 | x::     :v  :: | v_mac_f32 v0, s5, v9</w:t>
      </w:r>
    </w:p>
    <w:p w:rsidR="0098678B" w:rsidRDefault="0098678B" w:rsidP="0098678B">
      <w:pPr>
        <w:pStyle w:val="SourceCode"/>
      </w:pPr>
      <w:r>
        <w:t xml:space="preserve">   35 |   7 | :x:     :v  :: | v_mac_f32 v1, s9, v9</w:t>
      </w:r>
    </w:p>
    <w:p w:rsidR="0098678B" w:rsidRDefault="0098678B" w:rsidP="0098678B">
      <w:pPr>
        <w:pStyle w:val="SourceCode"/>
      </w:pPr>
      <w:r>
        <w:t xml:space="preserve">   36 |   7 | ::x     :v  :: | v_mac_f32 v2, s1, v9</w:t>
      </w:r>
    </w:p>
    <w:p w:rsidR="0098678B" w:rsidRDefault="0098678B" w:rsidP="0098678B">
      <w:pPr>
        <w:pStyle w:val="SourceCode"/>
      </w:pPr>
      <w:r>
        <w:t xml:space="preserve">   37 |   6 | x::     v   :: | v_mac_f32 v0, s4, v8</w:t>
      </w:r>
    </w:p>
    <w:p w:rsidR="0098678B" w:rsidRDefault="0098678B" w:rsidP="0098678B">
      <w:pPr>
        <w:pStyle w:val="SourceCode"/>
      </w:pPr>
      <w:r>
        <w:t xml:space="preserve">   38 |   6 | :x:     v   :: | v_mac_f32 v1, s8, v8</w:t>
      </w:r>
    </w:p>
    <w:p w:rsidR="0098678B" w:rsidRDefault="0098678B" w:rsidP="0098678B">
      <w:pPr>
        <w:pStyle w:val="SourceCode"/>
      </w:pPr>
      <w:r>
        <w:t xml:space="preserve">   39 |   6 | ::x     v   :: | v_mac_f32 v2, s0, v8</w:t>
      </w:r>
    </w:p>
    <w:p w:rsidR="0098678B" w:rsidRDefault="0098678B" w:rsidP="0098678B">
      <w:pPr>
        <w:pStyle w:val="SourceCode"/>
      </w:pPr>
      <w:r>
        <w:t xml:space="preserve">   40 |   6 | :::^        :: | v_mov_b32 v3, 1.0</w:t>
      </w:r>
    </w:p>
    <w:p w:rsidR="0098678B" w:rsidRDefault="0098678B" w:rsidP="0098678B">
      <w:pPr>
        <w:pStyle w:val="SourceCode"/>
      </w:pPr>
      <w:r>
        <w:t xml:space="preserve">   41 |   7 | ::::^       :: | v_mov_b32 v4, 0</w:t>
      </w:r>
    </w:p>
    <w:p w:rsidR="0098678B" w:rsidRDefault="0098678B" w:rsidP="0098678B">
      <w:pPr>
        <w:pStyle w:val="SourceCode"/>
      </w:pPr>
      <w:r>
        <w:t xml:space="preserve">   42 |   7 | vvvv:       :: | exp param0, v0, v1, v2, v3</w:t>
      </w:r>
    </w:p>
    <w:p w:rsidR="0098678B" w:rsidRDefault="0098678B" w:rsidP="0098678B">
      <w:pPr>
        <w:pStyle w:val="SourceCode"/>
      </w:pPr>
      <w:r>
        <w:t xml:space="preserve">   43 |   4 |    vv       vv | exp param1, v12, v13, v4, v3</w:t>
      </w:r>
    </w:p>
    <w:p w:rsidR="0098678B" w:rsidRDefault="0098678B" w:rsidP="0098678B">
      <w:pPr>
        <w:pStyle w:val="SourceCode"/>
      </w:pPr>
      <w:r>
        <w:t xml:space="preserve">   44 |   0 |                | s_endpgm </w:t>
      </w:r>
    </w:p>
    <w:p w:rsidR="0098678B" w:rsidRDefault="0098678B" w:rsidP="0098678B">
      <w:pPr>
        <w:pStyle w:val="SourceCode"/>
      </w:pPr>
    </w:p>
    <w:p w:rsidR="0098678B" w:rsidRDefault="0098678B" w:rsidP="0098678B">
      <w:pPr>
        <w:pStyle w:val="SourceCode"/>
      </w:pPr>
      <w:r>
        <w:t>Maximum # VGPR used  13, # VGPR allocated:  14</w:t>
      </w:r>
    </w:p>
    <w:p w:rsidR="0098678B" w:rsidRDefault="0098678B" w:rsidP="0098678B">
      <w:pPr>
        <w:pStyle w:val="SourceCode"/>
      </w:pPr>
    </w:p>
    <w:p w:rsidR="0098678B" w:rsidRPr="007518AC" w:rsidRDefault="0098678B" w:rsidP="0098678B"/>
    <w:p w:rsidR="0083348E" w:rsidRPr="0098678B" w:rsidRDefault="0083348E" w:rsidP="0098678B"/>
    <w:sectPr w:rsidR="0083348E" w:rsidRPr="0098678B" w:rsidSect="00696773">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D24DB"/>
    <w:multiLevelType w:val="multilevel"/>
    <w:tmpl w:val="029A2392"/>
    <w:lvl w:ilvl="0">
      <w:start w:val="1"/>
      <w:numFmt w:val="decimal"/>
      <w:lvlText w:val="%1."/>
      <w:lvlJc w:val="left"/>
      <w:pPr>
        <w:tabs>
          <w:tab w:val="num" w:pos="1080"/>
        </w:tabs>
        <w:ind w:left="1080" w:hanging="360"/>
      </w:pPr>
      <w:rPr>
        <w:rFonts w:ascii="Arial" w:eastAsia="Times New Roman" w:hAnsi="Arial" w:cs="Arial"/>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6CF45E8"/>
    <w:multiLevelType w:val="hybridMultilevel"/>
    <w:tmpl w:val="618CD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E1E0F"/>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836DB"/>
    <w:multiLevelType w:val="hybridMultilevel"/>
    <w:tmpl w:val="C8CE367A"/>
    <w:lvl w:ilvl="0" w:tplc="79E81F2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668EE"/>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62C43"/>
    <w:multiLevelType w:val="hybridMultilevel"/>
    <w:tmpl w:val="72966DF6"/>
    <w:lvl w:ilvl="0" w:tplc="D488F114">
      <w:start w:val="1"/>
      <w:numFmt w:val="decimal"/>
      <w:lvlText w:val="%1."/>
      <w:lvlJc w:val="left"/>
      <w:pPr>
        <w:ind w:left="720" w:hanging="360"/>
      </w:pPr>
      <w:rPr>
        <w:rFonts w:ascii="Courier New" w:eastAsiaTheme="minorEastAsia"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E02C2"/>
    <w:multiLevelType w:val="hybridMultilevel"/>
    <w:tmpl w:val="64100EE8"/>
    <w:lvl w:ilvl="0" w:tplc="DF3ED5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C5774"/>
    <w:multiLevelType w:val="hybridMultilevel"/>
    <w:tmpl w:val="D5E43D26"/>
    <w:lvl w:ilvl="0" w:tplc="8A58B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B078DC"/>
    <w:multiLevelType w:val="hybridMultilevel"/>
    <w:tmpl w:val="E1F6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E1F3B"/>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E71ADC"/>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464A0"/>
    <w:multiLevelType w:val="hybridMultilevel"/>
    <w:tmpl w:val="2E7A8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5A551D"/>
    <w:multiLevelType w:val="hybridMultilevel"/>
    <w:tmpl w:val="79063624"/>
    <w:lvl w:ilvl="0" w:tplc="942C0692">
      <w:numFmt w:val="bullet"/>
      <w:lvlText w:val=""/>
      <w:lvlJc w:val="left"/>
      <w:pPr>
        <w:ind w:left="405" w:hanging="360"/>
      </w:pPr>
      <w:rPr>
        <w:rFonts w:ascii="Symbol" w:eastAsiaTheme="minorEastAsia"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2A5EAC"/>
    <w:multiLevelType w:val="hybridMultilevel"/>
    <w:tmpl w:val="D09EDEB6"/>
    <w:lvl w:ilvl="0" w:tplc="87903EAC">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4"/>
  </w:num>
  <w:num w:numId="5">
    <w:abstractNumId w:val="11"/>
  </w:num>
  <w:num w:numId="6">
    <w:abstractNumId w:val="13"/>
  </w:num>
  <w:num w:numId="7">
    <w:abstractNumId w:val="7"/>
  </w:num>
  <w:num w:numId="8">
    <w:abstractNumId w:val="2"/>
  </w:num>
  <w:num w:numId="9">
    <w:abstractNumId w:val="3"/>
  </w:num>
  <w:num w:numId="10">
    <w:abstractNumId w:val="0"/>
  </w:num>
  <w:num w:numId="11">
    <w:abstractNumId w:val="10"/>
  </w:num>
  <w:num w:numId="12">
    <w:abstractNumId w:val="15"/>
  </w:num>
  <w:num w:numId="13">
    <w:abstractNumId w:val="9"/>
  </w:num>
  <w:num w:numId="14">
    <w:abstractNumId w:val="6"/>
  </w:num>
  <w:num w:numId="15">
    <w:abstractNumId w:val="5"/>
  </w:num>
  <w:num w:numId="16">
    <w:abstractNumId w:val="1"/>
  </w:num>
  <w:num w:numId="17">
    <w:abstractNumId w:val="19"/>
  </w:num>
  <w:num w:numId="18">
    <w:abstractNumId w:val="14"/>
  </w:num>
  <w:num w:numId="19">
    <w:abstractNumId w:val="8"/>
  </w:num>
  <w:num w:numId="2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F5F"/>
    <w:rsid w:val="00007694"/>
    <w:rsid w:val="00013949"/>
    <w:rsid w:val="000257D4"/>
    <w:rsid w:val="0003707B"/>
    <w:rsid w:val="000408AD"/>
    <w:rsid w:val="000438F4"/>
    <w:rsid w:val="00043D96"/>
    <w:rsid w:val="0004656B"/>
    <w:rsid w:val="0005011D"/>
    <w:rsid w:val="00050464"/>
    <w:rsid w:val="00050A55"/>
    <w:rsid w:val="00054069"/>
    <w:rsid w:val="00055934"/>
    <w:rsid w:val="00061BA6"/>
    <w:rsid w:val="00081EFA"/>
    <w:rsid w:val="000842CF"/>
    <w:rsid w:val="00086D95"/>
    <w:rsid w:val="00086EDF"/>
    <w:rsid w:val="00087C12"/>
    <w:rsid w:val="00090F41"/>
    <w:rsid w:val="0009167B"/>
    <w:rsid w:val="000A03EB"/>
    <w:rsid w:val="000A0D5E"/>
    <w:rsid w:val="000A3F09"/>
    <w:rsid w:val="000A5A72"/>
    <w:rsid w:val="000C426E"/>
    <w:rsid w:val="000D46F5"/>
    <w:rsid w:val="000D59AC"/>
    <w:rsid w:val="000E4924"/>
    <w:rsid w:val="000F458E"/>
    <w:rsid w:val="000F552B"/>
    <w:rsid w:val="000F5999"/>
    <w:rsid w:val="000F65F8"/>
    <w:rsid w:val="00105A89"/>
    <w:rsid w:val="0013404D"/>
    <w:rsid w:val="0015629A"/>
    <w:rsid w:val="00161DFC"/>
    <w:rsid w:val="0017007E"/>
    <w:rsid w:val="00171647"/>
    <w:rsid w:val="0017562D"/>
    <w:rsid w:val="0017704D"/>
    <w:rsid w:val="001805F9"/>
    <w:rsid w:val="00180A8E"/>
    <w:rsid w:val="00184CB9"/>
    <w:rsid w:val="00184FDE"/>
    <w:rsid w:val="00192F14"/>
    <w:rsid w:val="001B7739"/>
    <w:rsid w:val="001C7FE8"/>
    <w:rsid w:val="001D2DD8"/>
    <w:rsid w:val="002004F5"/>
    <w:rsid w:val="00210E5E"/>
    <w:rsid w:val="00214A63"/>
    <w:rsid w:val="00217869"/>
    <w:rsid w:val="00222768"/>
    <w:rsid w:val="0022672B"/>
    <w:rsid w:val="002418F3"/>
    <w:rsid w:val="0025603D"/>
    <w:rsid w:val="002705B4"/>
    <w:rsid w:val="002707F0"/>
    <w:rsid w:val="002813FC"/>
    <w:rsid w:val="00291116"/>
    <w:rsid w:val="00294447"/>
    <w:rsid w:val="002B4B00"/>
    <w:rsid w:val="002B6F43"/>
    <w:rsid w:val="002B79BD"/>
    <w:rsid w:val="002C3434"/>
    <w:rsid w:val="00314164"/>
    <w:rsid w:val="00321AAB"/>
    <w:rsid w:val="00342202"/>
    <w:rsid w:val="00344CF7"/>
    <w:rsid w:val="00351F5F"/>
    <w:rsid w:val="00354A87"/>
    <w:rsid w:val="00363752"/>
    <w:rsid w:val="0036512D"/>
    <w:rsid w:val="00365EFD"/>
    <w:rsid w:val="00383448"/>
    <w:rsid w:val="00385037"/>
    <w:rsid w:val="00394982"/>
    <w:rsid w:val="003A0F20"/>
    <w:rsid w:val="003A103F"/>
    <w:rsid w:val="003B04CE"/>
    <w:rsid w:val="003B53A9"/>
    <w:rsid w:val="003B573A"/>
    <w:rsid w:val="003C1329"/>
    <w:rsid w:val="003C7ED2"/>
    <w:rsid w:val="003D0B10"/>
    <w:rsid w:val="003E15B2"/>
    <w:rsid w:val="003E28D3"/>
    <w:rsid w:val="003F519E"/>
    <w:rsid w:val="00403A32"/>
    <w:rsid w:val="0041452D"/>
    <w:rsid w:val="00424ABC"/>
    <w:rsid w:val="00427C0F"/>
    <w:rsid w:val="0044244E"/>
    <w:rsid w:val="00463E1C"/>
    <w:rsid w:val="00465F18"/>
    <w:rsid w:val="00470719"/>
    <w:rsid w:val="0047288F"/>
    <w:rsid w:val="00495B2B"/>
    <w:rsid w:val="004A6641"/>
    <w:rsid w:val="004C3746"/>
    <w:rsid w:val="004C53C1"/>
    <w:rsid w:val="004C679B"/>
    <w:rsid w:val="004F40A3"/>
    <w:rsid w:val="00500439"/>
    <w:rsid w:val="0050281B"/>
    <w:rsid w:val="00506F92"/>
    <w:rsid w:val="00510011"/>
    <w:rsid w:val="005254B1"/>
    <w:rsid w:val="00533690"/>
    <w:rsid w:val="00541962"/>
    <w:rsid w:val="00553410"/>
    <w:rsid w:val="00582BB3"/>
    <w:rsid w:val="00584C62"/>
    <w:rsid w:val="005A4386"/>
    <w:rsid w:val="005A5577"/>
    <w:rsid w:val="005A6C93"/>
    <w:rsid w:val="005B10BF"/>
    <w:rsid w:val="005D2CA3"/>
    <w:rsid w:val="005F2449"/>
    <w:rsid w:val="00601CF9"/>
    <w:rsid w:val="00605736"/>
    <w:rsid w:val="00617490"/>
    <w:rsid w:val="00623555"/>
    <w:rsid w:val="006346AD"/>
    <w:rsid w:val="00643B91"/>
    <w:rsid w:val="00646D46"/>
    <w:rsid w:val="00647E4F"/>
    <w:rsid w:val="0065307C"/>
    <w:rsid w:val="00670BA1"/>
    <w:rsid w:val="0067130D"/>
    <w:rsid w:val="00683ADE"/>
    <w:rsid w:val="00694C40"/>
    <w:rsid w:val="00696773"/>
    <w:rsid w:val="006A3803"/>
    <w:rsid w:val="006A633B"/>
    <w:rsid w:val="006B6D18"/>
    <w:rsid w:val="006D1C3F"/>
    <w:rsid w:val="006D5344"/>
    <w:rsid w:val="006F2A70"/>
    <w:rsid w:val="006F33D0"/>
    <w:rsid w:val="0070588D"/>
    <w:rsid w:val="007064C3"/>
    <w:rsid w:val="00707362"/>
    <w:rsid w:val="007101B8"/>
    <w:rsid w:val="00713B86"/>
    <w:rsid w:val="007163A9"/>
    <w:rsid w:val="00731568"/>
    <w:rsid w:val="007354AE"/>
    <w:rsid w:val="00743C3F"/>
    <w:rsid w:val="007518AC"/>
    <w:rsid w:val="007534ED"/>
    <w:rsid w:val="00763195"/>
    <w:rsid w:val="00786E8E"/>
    <w:rsid w:val="00794C89"/>
    <w:rsid w:val="007C480B"/>
    <w:rsid w:val="007D3DCA"/>
    <w:rsid w:val="007E381F"/>
    <w:rsid w:val="00800321"/>
    <w:rsid w:val="008033C2"/>
    <w:rsid w:val="008161D4"/>
    <w:rsid w:val="0083348E"/>
    <w:rsid w:val="00844CF3"/>
    <w:rsid w:val="008474BB"/>
    <w:rsid w:val="0086033A"/>
    <w:rsid w:val="00864212"/>
    <w:rsid w:val="008668F5"/>
    <w:rsid w:val="0087181C"/>
    <w:rsid w:val="008727AC"/>
    <w:rsid w:val="00886403"/>
    <w:rsid w:val="00894821"/>
    <w:rsid w:val="00894A96"/>
    <w:rsid w:val="008959E0"/>
    <w:rsid w:val="008A2BA8"/>
    <w:rsid w:val="008B5964"/>
    <w:rsid w:val="008C00A8"/>
    <w:rsid w:val="008C1EB8"/>
    <w:rsid w:val="008C4756"/>
    <w:rsid w:val="008C65A9"/>
    <w:rsid w:val="008F0056"/>
    <w:rsid w:val="0090284D"/>
    <w:rsid w:val="00903AFA"/>
    <w:rsid w:val="00907792"/>
    <w:rsid w:val="009112E8"/>
    <w:rsid w:val="009162AD"/>
    <w:rsid w:val="009221DC"/>
    <w:rsid w:val="009274A0"/>
    <w:rsid w:val="0093487A"/>
    <w:rsid w:val="009361B8"/>
    <w:rsid w:val="00950917"/>
    <w:rsid w:val="009602D3"/>
    <w:rsid w:val="00965517"/>
    <w:rsid w:val="00965F38"/>
    <w:rsid w:val="00972CB1"/>
    <w:rsid w:val="0097394B"/>
    <w:rsid w:val="00982787"/>
    <w:rsid w:val="00983C11"/>
    <w:rsid w:val="0098678B"/>
    <w:rsid w:val="0099022D"/>
    <w:rsid w:val="009939BD"/>
    <w:rsid w:val="009A082B"/>
    <w:rsid w:val="009A4278"/>
    <w:rsid w:val="009B1A42"/>
    <w:rsid w:val="009B40A2"/>
    <w:rsid w:val="009B58EB"/>
    <w:rsid w:val="009C6C7E"/>
    <w:rsid w:val="009C72FC"/>
    <w:rsid w:val="009C7C7F"/>
    <w:rsid w:val="009D1030"/>
    <w:rsid w:val="009D1E26"/>
    <w:rsid w:val="009D495B"/>
    <w:rsid w:val="009D5273"/>
    <w:rsid w:val="009E3591"/>
    <w:rsid w:val="009E7BA6"/>
    <w:rsid w:val="00A02016"/>
    <w:rsid w:val="00A02578"/>
    <w:rsid w:val="00A0481E"/>
    <w:rsid w:val="00A167AD"/>
    <w:rsid w:val="00A22773"/>
    <w:rsid w:val="00A26B5F"/>
    <w:rsid w:val="00A33413"/>
    <w:rsid w:val="00A36462"/>
    <w:rsid w:val="00A364A2"/>
    <w:rsid w:val="00A4477E"/>
    <w:rsid w:val="00A62AD3"/>
    <w:rsid w:val="00A72C32"/>
    <w:rsid w:val="00A82271"/>
    <w:rsid w:val="00A84524"/>
    <w:rsid w:val="00A936AA"/>
    <w:rsid w:val="00AB0550"/>
    <w:rsid w:val="00AB39DB"/>
    <w:rsid w:val="00AB5023"/>
    <w:rsid w:val="00AC31B9"/>
    <w:rsid w:val="00AD1A2E"/>
    <w:rsid w:val="00AD217F"/>
    <w:rsid w:val="00B00D0B"/>
    <w:rsid w:val="00B1130A"/>
    <w:rsid w:val="00B120C0"/>
    <w:rsid w:val="00B15DD8"/>
    <w:rsid w:val="00B24416"/>
    <w:rsid w:val="00B2704F"/>
    <w:rsid w:val="00B36326"/>
    <w:rsid w:val="00B5627F"/>
    <w:rsid w:val="00B62E76"/>
    <w:rsid w:val="00B63453"/>
    <w:rsid w:val="00B66078"/>
    <w:rsid w:val="00B73A2A"/>
    <w:rsid w:val="00B76DA7"/>
    <w:rsid w:val="00B800D9"/>
    <w:rsid w:val="00B80262"/>
    <w:rsid w:val="00B82512"/>
    <w:rsid w:val="00B83E16"/>
    <w:rsid w:val="00B9256D"/>
    <w:rsid w:val="00B952A3"/>
    <w:rsid w:val="00BA0663"/>
    <w:rsid w:val="00BA0F19"/>
    <w:rsid w:val="00BA12AA"/>
    <w:rsid w:val="00BB2A27"/>
    <w:rsid w:val="00BB5D23"/>
    <w:rsid w:val="00BC4E3C"/>
    <w:rsid w:val="00BD0D50"/>
    <w:rsid w:val="00BD3C64"/>
    <w:rsid w:val="00BF198F"/>
    <w:rsid w:val="00C0473A"/>
    <w:rsid w:val="00C12E97"/>
    <w:rsid w:val="00C2122B"/>
    <w:rsid w:val="00C21442"/>
    <w:rsid w:val="00C264D0"/>
    <w:rsid w:val="00C316FE"/>
    <w:rsid w:val="00C31D9A"/>
    <w:rsid w:val="00C34F5F"/>
    <w:rsid w:val="00C47739"/>
    <w:rsid w:val="00C6442B"/>
    <w:rsid w:val="00C66C28"/>
    <w:rsid w:val="00C66D39"/>
    <w:rsid w:val="00C66EAC"/>
    <w:rsid w:val="00C76ECD"/>
    <w:rsid w:val="00C77419"/>
    <w:rsid w:val="00C81FAF"/>
    <w:rsid w:val="00C876EE"/>
    <w:rsid w:val="00CA7118"/>
    <w:rsid w:val="00CB538F"/>
    <w:rsid w:val="00CB6094"/>
    <w:rsid w:val="00CC1E47"/>
    <w:rsid w:val="00CF4617"/>
    <w:rsid w:val="00D11BF5"/>
    <w:rsid w:val="00D15E03"/>
    <w:rsid w:val="00D2023D"/>
    <w:rsid w:val="00D20731"/>
    <w:rsid w:val="00D25C23"/>
    <w:rsid w:val="00D26936"/>
    <w:rsid w:val="00D34009"/>
    <w:rsid w:val="00D47D3A"/>
    <w:rsid w:val="00D47D72"/>
    <w:rsid w:val="00D52619"/>
    <w:rsid w:val="00D621D3"/>
    <w:rsid w:val="00D857DD"/>
    <w:rsid w:val="00DA2F46"/>
    <w:rsid w:val="00DB3AE4"/>
    <w:rsid w:val="00DB3B98"/>
    <w:rsid w:val="00DD2076"/>
    <w:rsid w:val="00DE336E"/>
    <w:rsid w:val="00DE7BBD"/>
    <w:rsid w:val="00DF625F"/>
    <w:rsid w:val="00E00FA8"/>
    <w:rsid w:val="00E03560"/>
    <w:rsid w:val="00E20099"/>
    <w:rsid w:val="00E23280"/>
    <w:rsid w:val="00E2443B"/>
    <w:rsid w:val="00E24F54"/>
    <w:rsid w:val="00E26B42"/>
    <w:rsid w:val="00E46127"/>
    <w:rsid w:val="00E4648E"/>
    <w:rsid w:val="00E50835"/>
    <w:rsid w:val="00E60140"/>
    <w:rsid w:val="00E73CE1"/>
    <w:rsid w:val="00E759A8"/>
    <w:rsid w:val="00E81153"/>
    <w:rsid w:val="00E831D8"/>
    <w:rsid w:val="00EA3D54"/>
    <w:rsid w:val="00EA58BB"/>
    <w:rsid w:val="00EA6063"/>
    <w:rsid w:val="00EB22AF"/>
    <w:rsid w:val="00EC3FD5"/>
    <w:rsid w:val="00EE4B8E"/>
    <w:rsid w:val="00EF1126"/>
    <w:rsid w:val="00EF1B60"/>
    <w:rsid w:val="00EF5C7A"/>
    <w:rsid w:val="00F012CE"/>
    <w:rsid w:val="00F11720"/>
    <w:rsid w:val="00F17805"/>
    <w:rsid w:val="00F21716"/>
    <w:rsid w:val="00F32570"/>
    <w:rsid w:val="00F33492"/>
    <w:rsid w:val="00F350B0"/>
    <w:rsid w:val="00F40BF3"/>
    <w:rsid w:val="00F43537"/>
    <w:rsid w:val="00F53454"/>
    <w:rsid w:val="00F618DD"/>
    <w:rsid w:val="00F65912"/>
    <w:rsid w:val="00F7160B"/>
    <w:rsid w:val="00F7285A"/>
    <w:rsid w:val="00F81598"/>
    <w:rsid w:val="00F83111"/>
    <w:rsid w:val="00F839AF"/>
    <w:rsid w:val="00F96D65"/>
    <w:rsid w:val="00FA3BB2"/>
    <w:rsid w:val="00FA3F37"/>
    <w:rsid w:val="00FB04D9"/>
    <w:rsid w:val="00FD354B"/>
    <w:rsid w:val="00FD5E24"/>
    <w:rsid w:val="00FD764E"/>
    <w:rsid w:val="00FE2FDE"/>
    <w:rsid w:val="00FE4B79"/>
    <w:rsid w:val="00FF322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52D1B7-8835-4637-BB18-C9842CBB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A89"/>
  </w:style>
  <w:style w:type="paragraph" w:styleId="Heading1">
    <w:name w:val="heading 1"/>
    <w:basedOn w:val="Normal"/>
    <w:next w:val="Normal"/>
    <w:link w:val="Heading1Char"/>
    <w:uiPriority w:val="9"/>
    <w:qFormat/>
    <w:rsid w:val="0099022D"/>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C34F5F"/>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C34F5F"/>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A0F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022D"/>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F5F"/>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C34F5F"/>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C34F5F"/>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C34F5F"/>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C34F5F"/>
    <w:pPr>
      <w:ind w:left="720"/>
      <w:contextualSpacing/>
    </w:pPr>
    <w:rPr>
      <w:rFonts w:ascii="Cambria" w:hAnsi="Cambria"/>
      <w:sz w:val="24"/>
    </w:rPr>
  </w:style>
  <w:style w:type="table" w:styleId="TableGrid">
    <w:name w:val="Table Grid"/>
    <w:basedOn w:val="TableNormal"/>
    <w:uiPriority w:val="59"/>
    <w:rsid w:val="00C3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F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4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44E"/>
    <w:rPr>
      <w:rFonts w:ascii="Tahoma" w:hAnsi="Tahoma" w:cs="Tahoma"/>
      <w:sz w:val="16"/>
      <w:szCs w:val="16"/>
    </w:rPr>
  </w:style>
  <w:style w:type="character" w:customStyle="1" w:styleId="Heading4Char">
    <w:name w:val="Heading 4 Char"/>
    <w:basedOn w:val="DefaultParagraphFont"/>
    <w:link w:val="Heading4"/>
    <w:uiPriority w:val="9"/>
    <w:rsid w:val="00BA0F19"/>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3A0F20"/>
    <w:rPr>
      <w:sz w:val="16"/>
      <w:szCs w:val="16"/>
    </w:rPr>
  </w:style>
  <w:style w:type="paragraph" w:styleId="CommentText">
    <w:name w:val="annotation text"/>
    <w:basedOn w:val="Normal"/>
    <w:link w:val="CommentTextChar"/>
    <w:uiPriority w:val="99"/>
    <w:semiHidden/>
    <w:unhideWhenUsed/>
    <w:rsid w:val="003A0F20"/>
    <w:pPr>
      <w:spacing w:line="240" w:lineRule="auto"/>
    </w:pPr>
    <w:rPr>
      <w:sz w:val="20"/>
      <w:szCs w:val="20"/>
    </w:rPr>
  </w:style>
  <w:style w:type="character" w:customStyle="1" w:styleId="CommentTextChar">
    <w:name w:val="Comment Text Char"/>
    <w:basedOn w:val="DefaultParagraphFont"/>
    <w:link w:val="CommentText"/>
    <w:uiPriority w:val="99"/>
    <w:semiHidden/>
    <w:rsid w:val="003A0F20"/>
    <w:rPr>
      <w:sz w:val="20"/>
      <w:szCs w:val="20"/>
    </w:rPr>
  </w:style>
  <w:style w:type="paragraph" w:styleId="CommentSubject">
    <w:name w:val="annotation subject"/>
    <w:basedOn w:val="CommentText"/>
    <w:next w:val="CommentText"/>
    <w:link w:val="CommentSubjectChar"/>
    <w:uiPriority w:val="99"/>
    <w:semiHidden/>
    <w:unhideWhenUsed/>
    <w:rsid w:val="003A0F20"/>
    <w:rPr>
      <w:b/>
      <w:bCs/>
    </w:rPr>
  </w:style>
  <w:style w:type="character" w:customStyle="1" w:styleId="CommentSubjectChar">
    <w:name w:val="Comment Subject Char"/>
    <w:basedOn w:val="CommentTextChar"/>
    <w:link w:val="CommentSubject"/>
    <w:uiPriority w:val="99"/>
    <w:semiHidden/>
    <w:rsid w:val="003A0F20"/>
    <w:rPr>
      <w:b/>
      <w:bCs/>
      <w:sz w:val="20"/>
      <w:szCs w:val="20"/>
    </w:rPr>
  </w:style>
  <w:style w:type="character" w:customStyle="1" w:styleId="Heading1Char">
    <w:name w:val="Heading 1 Char"/>
    <w:basedOn w:val="DefaultParagraphFont"/>
    <w:link w:val="Heading1"/>
    <w:uiPriority w:val="9"/>
    <w:rsid w:val="0099022D"/>
    <w:rPr>
      <w:rFonts w:asciiTheme="majorHAnsi" w:eastAsiaTheme="majorEastAsia" w:hAnsiTheme="majorHAnsi" w:cstheme="majorBidi"/>
      <w:b/>
      <w:bCs/>
      <w:color w:val="548DD4" w:themeColor="text2" w:themeTint="99"/>
      <w:sz w:val="32"/>
      <w:szCs w:val="32"/>
    </w:rPr>
  </w:style>
  <w:style w:type="character" w:customStyle="1" w:styleId="Heading5Char">
    <w:name w:val="Heading 5 Char"/>
    <w:basedOn w:val="DefaultParagraphFont"/>
    <w:link w:val="Heading5"/>
    <w:uiPriority w:val="9"/>
    <w:rsid w:val="0099022D"/>
    <w:rPr>
      <w:rFonts w:asciiTheme="majorHAnsi" w:eastAsiaTheme="majorEastAsia" w:hAnsiTheme="majorHAnsi" w:cstheme="majorBidi"/>
      <w:color w:val="243F60" w:themeColor="accent1" w:themeShade="7F"/>
      <w:sz w:val="24"/>
    </w:rPr>
  </w:style>
  <w:style w:type="paragraph" w:customStyle="1" w:styleId="Subheader1">
    <w:name w:val="Subheader 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styleId="TOCHeading">
    <w:name w:val="TOC Heading"/>
    <w:basedOn w:val="Heading1"/>
    <w:next w:val="Normal"/>
    <w:uiPriority w:val="39"/>
    <w:unhideWhenUsed/>
    <w:qFormat/>
    <w:rsid w:val="0099022D"/>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99022D"/>
    <w:pPr>
      <w:spacing w:after="100"/>
    </w:pPr>
    <w:rPr>
      <w:rFonts w:ascii="Cambria" w:hAnsi="Cambria"/>
      <w:sz w:val="24"/>
    </w:rPr>
  </w:style>
  <w:style w:type="paragraph" w:styleId="TOC2">
    <w:name w:val="toc 2"/>
    <w:basedOn w:val="Normal"/>
    <w:next w:val="Normal"/>
    <w:autoRedefine/>
    <w:uiPriority w:val="39"/>
    <w:unhideWhenUsed/>
    <w:rsid w:val="0099022D"/>
    <w:pPr>
      <w:spacing w:after="100"/>
      <w:ind w:left="220"/>
    </w:pPr>
    <w:rPr>
      <w:rFonts w:ascii="Cambria" w:hAnsi="Cambria"/>
      <w:sz w:val="24"/>
    </w:rPr>
  </w:style>
  <w:style w:type="paragraph" w:styleId="TOC3">
    <w:name w:val="toc 3"/>
    <w:basedOn w:val="Normal"/>
    <w:next w:val="Normal"/>
    <w:autoRedefine/>
    <w:uiPriority w:val="39"/>
    <w:unhideWhenUsed/>
    <w:rsid w:val="0099022D"/>
    <w:pPr>
      <w:spacing w:after="100"/>
      <w:ind w:left="440"/>
    </w:pPr>
    <w:rPr>
      <w:rFonts w:ascii="Cambria" w:hAnsi="Cambria"/>
      <w:sz w:val="24"/>
    </w:rPr>
  </w:style>
  <w:style w:type="character" w:styleId="Hyperlink">
    <w:name w:val="Hyperlink"/>
    <w:basedOn w:val="DefaultParagraphFont"/>
    <w:uiPriority w:val="99"/>
    <w:unhideWhenUsed/>
    <w:rsid w:val="0099022D"/>
    <w:rPr>
      <w:color w:val="0000FF" w:themeColor="hyperlink"/>
      <w:u w:val="single"/>
    </w:rPr>
  </w:style>
  <w:style w:type="paragraph" w:styleId="Header">
    <w:name w:val="header"/>
    <w:basedOn w:val="Normal"/>
    <w:link w:val="Head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99022D"/>
    <w:rPr>
      <w:rFonts w:ascii="Cambria" w:hAnsi="Cambria"/>
      <w:sz w:val="24"/>
    </w:rPr>
  </w:style>
  <w:style w:type="paragraph" w:styleId="Footer">
    <w:name w:val="footer"/>
    <w:basedOn w:val="Normal"/>
    <w:link w:val="Foot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99022D"/>
    <w:rPr>
      <w:rFonts w:ascii="Cambria" w:hAnsi="Cambria"/>
      <w:sz w:val="24"/>
    </w:rPr>
  </w:style>
  <w:style w:type="paragraph" w:styleId="Caption">
    <w:name w:val="caption"/>
    <w:basedOn w:val="Normal"/>
    <w:next w:val="Normal"/>
    <w:uiPriority w:val="35"/>
    <w:unhideWhenUsed/>
    <w:qFormat/>
    <w:rsid w:val="0099022D"/>
    <w:pPr>
      <w:spacing w:line="240" w:lineRule="auto"/>
    </w:pPr>
    <w:rPr>
      <w:rFonts w:ascii="Cambria" w:hAnsi="Cambria"/>
      <w:b/>
      <w:bCs/>
      <w:color w:val="4F81BD" w:themeColor="accent1"/>
      <w:sz w:val="18"/>
      <w:szCs w:val="18"/>
    </w:rPr>
  </w:style>
  <w:style w:type="paragraph" w:styleId="HTMLPreformatted">
    <w:name w:val="HTML Preformatted"/>
    <w:basedOn w:val="Normal"/>
    <w:link w:val="HTMLPreformattedChar"/>
    <w:uiPriority w:val="99"/>
    <w:semiHidden/>
    <w:unhideWhenUsed/>
    <w:rsid w:val="0099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2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022D"/>
    <w:rPr>
      <w:color w:val="800080" w:themeColor="followedHyperlink"/>
      <w:u w:val="single"/>
    </w:rPr>
  </w:style>
  <w:style w:type="paragraph" w:customStyle="1" w:styleId="Subheader21">
    <w:name w:val="Subheader 2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99022D"/>
    <w:rPr>
      <w:rFonts w:ascii="Cambria" w:eastAsia="Times New Roman" w:hAnsi="Cambria" w:cs="Times New Roman"/>
      <w:b/>
      <w:bCs/>
      <w:color w:val="548DD4"/>
      <w:sz w:val="26"/>
      <w:szCs w:val="26"/>
    </w:rPr>
  </w:style>
  <w:style w:type="paragraph" w:styleId="Revision">
    <w:name w:val="Revision"/>
    <w:hidden/>
    <w:uiPriority w:val="99"/>
    <w:semiHidden/>
    <w:rsid w:val="0099022D"/>
    <w:pPr>
      <w:spacing w:after="0" w:line="240" w:lineRule="auto"/>
    </w:pPr>
  </w:style>
  <w:style w:type="paragraph" w:customStyle="1" w:styleId="Subheader22">
    <w:name w:val="Subheader 2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99022D"/>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99022D"/>
    <w:rPr>
      <w:rFonts w:ascii="Tahoma" w:hAnsi="Tahoma" w:cs="Tahoma"/>
      <w:sz w:val="16"/>
      <w:szCs w:val="16"/>
    </w:rPr>
  </w:style>
  <w:style w:type="character" w:customStyle="1" w:styleId="CommentTextChar1">
    <w:name w:val="Comment Text Char1"/>
    <w:basedOn w:val="DefaultParagraphFont"/>
    <w:uiPriority w:val="99"/>
    <w:semiHidden/>
    <w:rsid w:val="0099022D"/>
    <w:rPr>
      <w:sz w:val="20"/>
      <w:szCs w:val="20"/>
    </w:rPr>
  </w:style>
  <w:style w:type="character" w:customStyle="1" w:styleId="CommentSubjectChar1">
    <w:name w:val="Comment Subject Char1"/>
    <w:basedOn w:val="CommentTextChar"/>
    <w:uiPriority w:val="99"/>
    <w:semiHidden/>
    <w:rsid w:val="0099022D"/>
    <w:rPr>
      <w:rFonts w:ascii="Cambria" w:hAnsi="Cambria"/>
      <w:b/>
      <w:bCs/>
      <w:sz w:val="20"/>
      <w:szCs w:val="20"/>
    </w:rPr>
  </w:style>
  <w:style w:type="character" w:customStyle="1" w:styleId="Heading3Char3">
    <w:name w:val="Heading 3 Char3"/>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99022D"/>
    <w:rPr>
      <w:rFonts w:ascii="Tahoma" w:hAnsi="Tahoma" w:cs="Tahoma"/>
      <w:sz w:val="16"/>
      <w:szCs w:val="16"/>
    </w:rPr>
  </w:style>
  <w:style w:type="paragraph" w:customStyle="1" w:styleId="Subheader13">
    <w:name w:val="Subheader 13"/>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99022D"/>
    <w:rPr>
      <w:rFonts w:ascii="Cambria" w:hAnsi="Cambria"/>
      <w:b/>
      <w:bCs/>
      <w:sz w:val="20"/>
      <w:szCs w:val="20"/>
    </w:rPr>
  </w:style>
  <w:style w:type="paragraph" w:customStyle="1" w:styleId="Subheader211">
    <w:name w:val="Subheader 21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99022D"/>
    <w:rPr>
      <w:rFonts w:ascii="Tahoma" w:hAnsi="Tahoma" w:cs="Tahoma"/>
      <w:sz w:val="16"/>
      <w:szCs w:val="16"/>
    </w:rPr>
  </w:style>
  <w:style w:type="paragraph" w:customStyle="1" w:styleId="Subheader14">
    <w:name w:val="Subheader 14"/>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99022D"/>
    <w:rPr>
      <w:rFonts w:ascii="Cambria" w:hAnsi="Cambria"/>
      <w:b/>
      <w:bCs/>
      <w:sz w:val="20"/>
      <w:szCs w:val="20"/>
    </w:rPr>
  </w:style>
  <w:style w:type="character" w:customStyle="1" w:styleId="Heading3Char5">
    <w:name w:val="Heading 3 Char5"/>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99022D"/>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99022D"/>
    <w:rPr>
      <w:rFonts w:ascii="Tahoma" w:hAnsi="Tahoma" w:cs="Tahoma"/>
      <w:sz w:val="16"/>
      <w:szCs w:val="16"/>
    </w:rPr>
  </w:style>
  <w:style w:type="character" w:customStyle="1" w:styleId="CommentTextChar2">
    <w:name w:val="Comment Text Char2"/>
    <w:basedOn w:val="DefaultParagraphFont"/>
    <w:uiPriority w:val="99"/>
    <w:semiHidden/>
    <w:rsid w:val="0099022D"/>
    <w:rPr>
      <w:sz w:val="20"/>
      <w:szCs w:val="20"/>
    </w:rPr>
  </w:style>
  <w:style w:type="character" w:customStyle="1" w:styleId="CommentSubjectChar4">
    <w:name w:val="Comment Subject Char4"/>
    <w:basedOn w:val="CommentTextChar"/>
    <w:uiPriority w:val="99"/>
    <w:semiHidden/>
    <w:rsid w:val="0099022D"/>
    <w:rPr>
      <w:rFonts w:ascii="Cambria" w:hAnsi="Cambria"/>
      <w:b/>
      <w:bCs/>
      <w:sz w:val="20"/>
      <w:szCs w:val="20"/>
    </w:rPr>
  </w:style>
  <w:style w:type="character" w:customStyle="1" w:styleId="Heading3Char7">
    <w:name w:val="Heading 3 Char7"/>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99022D"/>
    <w:rPr>
      <w:rFonts w:ascii="Tahoma" w:hAnsi="Tahoma" w:cs="Tahoma"/>
      <w:sz w:val="16"/>
      <w:szCs w:val="16"/>
    </w:rPr>
  </w:style>
  <w:style w:type="paragraph" w:customStyle="1" w:styleId="Subheader15">
    <w:name w:val="Subheader 15"/>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99022D"/>
    <w:rPr>
      <w:rFonts w:ascii="Cambria" w:hAnsi="Cambria"/>
      <w:b/>
      <w:bCs/>
      <w:sz w:val="20"/>
      <w:szCs w:val="20"/>
    </w:rPr>
  </w:style>
  <w:style w:type="character" w:customStyle="1" w:styleId="Heading2Char2">
    <w:name w:val="Heading 2 Char2"/>
    <w:basedOn w:val="DefaultParagraphFont"/>
    <w:uiPriority w:val="9"/>
    <w:rsid w:val="0099022D"/>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99022D"/>
    <w:rPr>
      <w:rFonts w:ascii="Cambria" w:eastAsia="Times New Roman" w:hAnsi="Cambria" w:cs="Times New Roman"/>
      <w:b/>
      <w:bCs/>
      <w:color w:val="4F81BD"/>
      <w:sz w:val="24"/>
      <w:szCs w:val="22"/>
    </w:rPr>
  </w:style>
  <w:style w:type="paragraph" w:customStyle="1" w:styleId="Subheader214">
    <w:name w:val="Subheader 21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99022D"/>
    <w:rPr>
      <w:rFonts w:ascii="Cambria" w:eastAsia="Times New Roman" w:hAnsi="Cambria" w:cs="Times New Roman"/>
      <w:b/>
      <w:bCs/>
      <w:color w:val="548DD4"/>
      <w:sz w:val="26"/>
      <w:szCs w:val="26"/>
    </w:rPr>
  </w:style>
  <w:style w:type="character" w:customStyle="1" w:styleId="Heading3Char11">
    <w:name w:val="Heading 3 Char11"/>
    <w:uiPriority w:val="9"/>
    <w:rsid w:val="0099022D"/>
    <w:rPr>
      <w:rFonts w:ascii="Cambria" w:eastAsia="Times New Roman" w:hAnsi="Cambria" w:cs="Times New Roman"/>
      <w:b/>
      <w:bCs/>
      <w:color w:val="4F81BD"/>
      <w:sz w:val="24"/>
    </w:rPr>
  </w:style>
  <w:style w:type="character" w:customStyle="1" w:styleId="apple-converted-space">
    <w:name w:val="apple-converted-space"/>
    <w:basedOn w:val="DefaultParagraphFont"/>
    <w:rsid w:val="00541962"/>
  </w:style>
  <w:style w:type="character" w:customStyle="1" w:styleId="Heading3Char12">
    <w:name w:val="Heading 3 Char12"/>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16">
    <w:name w:val="Subheader 16"/>
    <w:basedOn w:val="Normal"/>
    <w:qFormat/>
    <w:rsid w:val="002004F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6">
    <w:name w:val="Subheader 216"/>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01">
    <w:name w:val="Subheader 2101"/>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3">
    <w:name w:val="Heading 3 Char13"/>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217">
    <w:name w:val="Subheader 217"/>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styleId="HTMLCode">
    <w:name w:val="HTML Code"/>
    <w:basedOn w:val="DefaultParagraphFont"/>
    <w:uiPriority w:val="99"/>
    <w:semiHidden/>
    <w:unhideWhenUsed/>
    <w:rsid w:val="009867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59692">
      <w:bodyDiv w:val="1"/>
      <w:marLeft w:val="0"/>
      <w:marRight w:val="0"/>
      <w:marTop w:val="0"/>
      <w:marBottom w:val="0"/>
      <w:divBdr>
        <w:top w:val="none" w:sz="0" w:space="0" w:color="auto"/>
        <w:left w:val="none" w:sz="0" w:space="0" w:color="auto"/>
        <w:bottom w:val="none" w:sz="0" w:space="0" w:color="auto"/>
        <w:right w:val="none" w:sz="0" w:space="0" w:color="auto"/>
      </w:divBdr>
    </w:div>
    <w:div w:id="809594071">
      <w:bodyDiv w:val="1"/>
      <w:marLeft w:val="0"/>
      <w:marRight w:val="0"/>
      <w:marTop w:val="0"/>
      <w:marBottom w:val="0"/>
      <w:divBdr>
        <w:top w:val="none" w:sz="0" w:space="0" w:color="auto"/>
        <w:left w:val="none" w:sz="0" w:space="0" w:color="auto"/>
        <w:bottom w:val="none" w:sz="0" w:space="0" w:color="auto"/>
        <w:right w:val="none" w:sz="0" w:space="0" w:color="auto"/>
      </w:divBdr>
    </w:div>
    <w:div w:id="1092509493">
      <w:bodyDiv w:val="1"/>
      <w:marLeft w:val="0"/>
      <w:marRight w:val="0"/>
      <w:marTop w:val="0"/>
      <w:marBottom w:val="0"/>
      <w:divBdr>
        <w:top w:val="none" w:sz="0" w:space="0" w:color="auto"/>
        <w:left w:val="none" w:sz="0" w:space="0" w:color="auto"/>
        <w:bottom w:val="none" w:sz="0" w:space="0" w:color="auto"/>
        <w:right w:val="none" w:sz="0" w:space="0" w:color="auto"/>
      </w:divBdr>
    </w:div>
    <w:div w:id="1323119843">
      <w:bodyDiv w:val="1"/>
      <w:marLeft w:val="0"/>
      <w:marRight w:val="0"/>
      <w:marTop w:val="0"/>
      <w:marBottom w:val="0"/>
      <w:divBdr>
        <w:top w:val="none" w:sz="0" w:space="0" w:color="auto"/>
        <w:left w:val="none" w:sz="0" w:space="0" w:color="auto"/>
        <w:bottom w:val="none" w:sz="0" w:space="0" w:color="auto"/>
        <w:right w:val="none" w:sz="0" w:space="0" w:color="auto"/>
      </w:divBdr>
    </w:div>
    <w:div w:id="1784839426">
      <w:bodyDiv w:val="1"/>
      <w:marLeft w:val="0"/>
      <w:marRight w:val="0"/>
      <w:marTop w:val="0"/>
      <w:marBottom w:val="0"/>
      <w:divBdr>
        <w:top w:val="none" w:sz="0" w:space="0" w:color="auto"/>
        <w:left w:val="none" w:sz="0" w:space="0" w:color="auto"/>
        <w:bottom w:val="none" w:sz="0" w:space="0" w:color="auto"/>
        <w:right w:val="none" w:sz="0" w:space="0" w:color="auto"/>
      </w:divBdr>
    </w:div>
    <w:div w:id="2055420657">
      <w:bodyDiv w:val="1"/>
      <w:marLeft w:val="0"/>
      <w:marRight w:val="0"/>
      <w:marTop w:val="0"/>
      <w:marBottom w:val="0"/>
      <w:divBdr>
        <w:top w:val="none" w:sz="0" w:space="0" w:color="auto"/>
        <w:left w:val="none" w:sz="0" w:space="0" w:color="auto"/>
        <w:bottom w:val="none" w:sz="0" w:space="0" w:color="auto"/>
        <w:right w:val="none" w:sz="0" w:space="0" w:color="auto"/>
      </w:divBdr>
    </w:div>
    <w:div w:id="20578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oleObject" Target="embeddings/oleObject1.bin"/><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19</TotalTime>
  <Pages>43</Pages>
  <Words>8344</Words>
  <Characters>47561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55794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Ben-Moshe, Amit</cp:lastModifiedBy>
  <cp:revision>11</cp:revision>
  <dcterms:created xsi:type="dcterms:W3CDTF">2015-08-12T14:16:00Z</dcterms:created>
  <dcterms:modified xsi:type="dcterms:W3CDTF">2016-04-18T10:48:00Z</dcterms:modified>
</cp:coreProperties>
</file>